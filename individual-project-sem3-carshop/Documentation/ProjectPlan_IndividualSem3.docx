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820FB" w14:textId="40FF216E" w:rsidR="00D077E9" w:rsidRDefault="003643C8" w:rsidP="00D70D02">
      <w:r>
        <w:rPr>
          <w:noProof/>
        </w:rPr>
        <mc:AlternateContent>
          <mc:Choice Requires="wps">
            <w:drawing>
              <wp:anchor distT="0" distB="0" distL="114300" distR="114300" simplePos="0" relativeHeight="251660288" behindDoc="1" locked="0" layoutInCell="1" allowOverlap="1" wp14:anchorId="5501AFF3" wp14:editId="5196A27D">
                <wp:simplePos x="0" y="0"/>
                <wp:positionH relativeFrom="column">
                  <wp:posOffset>-207644</wp:posOffset>
                </wp:positionH>
                <wp:positionV relativeFrom="page">
                  <wp:posOffset>904875</wp:posOffset>
                </wp:positionV>
                <wp:extent cx="26670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26670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F25E8" id="Rectangle 3" o:spid="_x0000_s1026" alt="white rectangle for text on cover" style="position:absolute;margin-left:-16.35pt;margin-top:71.25pt;width:210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" fillcolor="white [3212]" stroked="f" strokeweight="2pt">
                <w10:wrap anchory="page"/>
              </v:rect>
            </w:pict>
          </mc:Fallback>
        </mc:AlternateContent>
      </w:r>
      <w:r w:rsidRPr="003643C8">
        <w:rPr>
          <w:noProof/>
        </w:rPr>
        <w:drawing>
          <wp:anchor distT="0" distB="0" distL="114300" distR="114300" simplePos="0" relativeHeight="251658239" behindDoc="1" locked="0" layoutInCell="1" allowOverlap="1" wp14:anchorId="4935F66E" wp14:editId="19540A5B">
            <wp:simplePos x="0" y="0"/>
            <wp:positionH relativeFrom="page">
              <wp:align>right</wp:align>
            </wp:positionH>
            <wp:positionV relativeFrom="paragraph">
              <wp:posOffset>-182245</wp:posOffset>
            </wp:positionV>
            <wp:extent cx="7772400" cy="5827666"/>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72400" cy="5827666"/>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3E60FDD" w14:textId="77777777" w:rsidTr="00D077E9">
        <w:trPr>
          <w:trHeight w:val="1894"/>
        </w:trPr>
        <w:tc>
          <w:tcPr>
            <w:tcW w:w="5580" w:type="dxa"/>
            <w:tcBorders>
              <w:top w:val="nil"/>
              <w:left w:val="nil"/>
              <w:bottom w:val="nil"/>
              <w:right w:val="nil"/>
            </w:tcBorders>
          </w:tcPr>
          <w:p w14:paraId="0F55F3E2" w14:textId="77777777" w:rsidR="00D077E9" w:rsidRDefault="00D077E9" w:rsidP="00D077E9">
            <w:r>
              <w:rPr>
                <w:noProof/>
              </w:rPr>
              <mc:AlternateContent>
                <mc:Choice Requires="wps">
                  <w:drawing>
                    <wp:inline distT="0" distB="0" distL="0" distR="0" wp14:anchorId="60F43BA2" wp14:editId="14A09038">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E2F7FB3" w14:textId="665EFCC1" w:rsidR="00D077E9" w:rsidRDefault="009B0CF9" w:rsidP="00D077E9">
                                  <w:pPr>
                                    <w:pStyle w:val="Title"/>
                                    <w:spacing w:after="0"/>
                                  </w:pPr>
                                  <w:r>
                                    <w:t>Individual</w:t>
                                  </w:r>
                                </w:p>
                                <w:p w14:paraId="651371A5" w14:textId="152D661F" w:rsidR="009B0CF9" w:rsidRPr="00D86945" w:rsidRDefault="009B0CF9" w:rsidP="00D077E9">
                                  <w:pPr>
                                    <w:pStyle w:val="Title"/>
                                    <w:spacing w:after="0"/>
                                  </w:pPr>
                                  <w: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F43BA2"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2E2F7FB3" w14:textId="665EFCC1" w:rsidR="00D077E9" w:rsidRDefault="009B0CF9" w:rsidP="00D077E9">
                            <w:pPr>
                              <w:pStyle w:val="Title"/>
                              <w:spacing w:after="0"/>
                            </w:pPr>
                            <w:r>
                              <w:t>Individual</w:t>
                            </w:r>
                          </w:p>
                          <w:p w14:paraId="651371A5" w14:textId="152D661F" w:rsidR="009B0CF9" w:rsidRPr="00D86945" w:rsidRDefault="009B0CF9" w:rsidP="00D077E9">
                            <w:pPr>
                              <w:pStyle w:val="Title"/>
                              <w:spacing w:after="0"/>
                            </w:pPr>
                            <w:r>
                              <w:t>Project</w:t>
                            </w:r>
                          </w:p>
                        </w:txbxContent>
                      </v:textbox>
                      <w10:anchorlock/>
                    </v:shape>
                  </w:pict>
                </mc:Fallback>
              </mc:AlternateContent>
            </w:r>
          </w:p>
          <w:p w14:paraId="6F79EF81" w14:textId="77777777" w:rsidR="00D077E9" w:rsidRDefault="00D077E9" w:rsidP="00D077E9">
            <w:r>
              <w:rPr>
                <w:noProof/>
              </w:rPr>
              <mc:AlternateContent>
                <mc:Choice Requires="wps">
                  <w:drawing>
                    <wp:inline distT="0" distB="0" distL="0" distR="0" wp14:anchorId="6EC96A11" wp14:editId="3FF6F11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67486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505046 [3215]" strokeweight="3pt">
                      <w10:anchorlock/>
                    </v:line>
                  </w:pict>
                </mc:Fallback>
              </mc:AlternateContent>
            </w:r>
          </w:p>
        </w:tc>
      </w:tr>
      <w:tr w:rsidR="00D077E9" w14:paraId="17F5F48A" w14:textId="77777777" w:rsidTr="00D077E9">
        <w:trPr>
          <w:trHeight w:val="7636"/>
        </w:trPr>
        <w:tc>
          <w:tcPr>
            <w:tcW w:w="5580" w:type="dxa"/>
            <w:tcBorders>
              <w:top w:val="nil"/>
              <w:left w:val="nil"/>
              <w:bottom w:val="nil"/>
              <w:right w:val="nil"/>
            </w:tcBorders>
          </w:tcPr>
          <w:p w14:paraId="1BFB6F9F" w14:textId="74A89978" w:rsidR="00D077E9" w:rsidRDefault="00D077E9" w:rsidP="00D077E9">
            <w:pPr>
              <w:rPr>
                <w:noProof/>
              </w:rPr>
            </w:pPr>
          </w:p>
        </w:tc>
      </w:tr>
      <w:tr w:rsidR="00D077E9" w14:paraId="19608FD5" w14:textId="77777777" w:rsidTr="00D077E9">
        <w:trPr>
          <w:trHeight w:val="2171"/>
        </w:trPr>
        <w:tc>
          <w:tcPr>
            <w:tcW w:w="5580" w:type="dxa"/>
            <w:tcBorders>
              <w:top w:val="nil"/>
              <w:left w:val="nil"/>
              <w:bottom w:val="nil"/>
              <w:right w:val="nil"/>
            </w:tcBorders>
          </w:tcPr>
          <w:sdt>
            <w:sdtPr>
              <w:id w:val="1080870105"/>
              <w:placeholder>
                <w:docPart w:val="0F71168FF28D434888AF74C886EF6FDB"/>
              </w:placeholder>
              <w15:appearance w15:val="hidden"/>
            </w:sdtPr>
            <w:sdtContent>
              <w:p w14:paraId="51B31A70" w14:textId="043F7AA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D81404">
                  <w:rPr>
                    <w:rStyle w:val="SubtitleChar"/>
                    <w:b w:val="0"/>
                    <w:noProof/>
                  </w:rPr>
                  <w:t>January 15</w:t>
                </w:r>
                <w:r w:rsidRPr="00D86945">
                  <w:rPr>
                    <w:rStyle w:val="SubtitleChar"/>
                    <w:b w:val="0"/>
                  </w:rPr>
                  <w:fldChar w:fldCharType="end"/>
                </w:r>
              </w:p>
            </w:sdtContent>
          </w:sdt>
          <w:p w14:paraId="5F0A1F6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F8B8379" wp14:editId="263FB8C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11DC4C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505046 [3215]" strokeweight="3pt">
                      <w10:anchorlock/>
                    </v:line>
                  </w:pict>
                </mc:Fallback>
              </mc:AlternateContent>
            </w:r>
          </w:p>
          <w:p w14:paraId="22631DF7" w14:textId="77777777" w:rsidR="00D077E9" w:rsidRDefault="00D077E9" w:rsidP="00D077E9">
            <w:pPr>
              <w:rPr>
                <w:noProof/>
                <w:sz w:val="10"/>
                <w:szCs w:val="10"/>
              </w:rPr>
            </w:pPr>
          </w:p>
          <w:p w14:paraId="034B5E6C" w14:textId="71D00091" w:rsidR="00D077E9" w:rsidRDefault="00D077E9" w:rsidP="00D077E9">
            <w:r w:rsidRPr="00B231E5">
              <w:t>Authored by:</w:t>
            </w:r>
            <w:r>
              <w:t xml:space="preserve"> </w:t>
            </w:r>
            <w:sdt>
              <w:sdtPr>
                <w:alias w:val="Your Name"/>
                <w:tag w:val="Your Name"/>
                <w:id w:val="-180584491"/>
                <w:placeholder>
                  <w:docPart w:val="BB5E6E8593224CCBAABEF8312D7B8BFE"/>
                </w:placeholder>
                <w:dataBinding w:prefixMappings="xmlns:ns0='http://schemas.microsoft.com/office/2006/coverPageProps' " w:xpath="/ns0:CoverPageProperties[1]/ns0:CompanyFax[1]" w:storeItemID="{55AF091B-3C7A-41E3-B477-F2FDAA23CFDA}"/>
                <w15:appearance w15:val="hidden"/>
                <w:text w:multiLine="1"/>
              </w:sdtPr>
              <w:sdtContent>
                <w:r w:rsidR="009B0CF9">
                  <w:t>Mihail Vasilev</w:t>
                </w:r>
                <w:r w:rsidR="00395D54">
                  <w:br/>
                  <w:t>Version – 0.</w:t>
                </w:r>
                <w:r w:rsidR="00CF7E86">
                  <w:t>8</w:t>
                </w:r>
              </w:sdtContent>
            </w:sdt>
          </w:p>
          <w:p w14:paraId="7D71FF6A" w14:textId="77777777" w:rsidR="00D077E9" w:rsidRPr="00D86945" w:rsidRDefault="00D077E9" w:rsidP="00D077E9">
            <w:pPr>
              <w:rPr>
                <w:noProof/>
                <w:sz w:val="10"/>
                <w:szCs w:val="10"/>
              </w:rPr>
            </w:pPr>
          </w:p>
        </w:tc>
      </w:tr>
    </w:tbl>
    <w:p w14:paraId="287A8E69" w14:textId="7424C0A3"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2EE2452" wp14:editId="211ED34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4C4F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b64926 [3206]" stroked="f" strokeweight="2pt">
                <w10:wrap anchory="page"/>
              </v:rect>
            </w:pict>
          </mc:Fallback>
        </mc:AlternateContent>
      </w:r>
      <w:r>
        <w:br w:type="page"/>
      </w:r>
    </w:p>
    <w:sdt>
      <w:sdtPr>
        <w:rPr>
          <w:rFonts w:asciiTheme="minorHAnsi" w:eastAsiaTheme="minorEastAsia" w:hAnsiTheme="minorHAnsi" w:cstheme="minorBidi"/>
          <w:b/>
          <w:color w:val="505046" w:themeColor="text2"/>
          <w:sz w:val="28"/>
          <w:szCs w:val="22"/>
        </w:rPr>
        <w:id w:val="1923908753"/>
        <w:docPartObj>
          <w:docPartGallery w:val="Table of Contents"/>
          <w:docPartUnique/>
        </w:docPartObj>
      </w:sdtPr>
      <w:sdtEndPr>
        <w:rPr>
          <w:bCs/>
          <w:noProof/>
        </w:rPr>
      </w:sdtEndPr>
      <w:sdtContent>
        <w:p w14:paraId="0693B400" w14:textId="5AEFB743" w:rsidR="00A646A5" w:rsidRPr="009F71E8" w:rsidRDefault="00A646A5">
          <w:pPr>
            <w:pStyle w:val="TOCHeading"/>
            <w:rPr>
              <w:rStyle w:val="Heading1Char"/>
              <w:color w:val="B64926" w:themeColor="accent3"/>
            </w:rPr>
          </w:pPr>
          <w:r w:rsidRPr="009F71E8">
            <w:rPr>
              <w:rStyle w:val="Heading1Char"/>
              <w:color w:val="B64926" w:themeColor="accent3"/>
            </w:rPr>
            <w:t>Contents</w:t>
          </w:r>
        </w:p>
        <w:p w14:paraId="348742E0" w14:textId="7F02F072" w:rsidR="005B781C" w:rsidRDefault="00A646A5">
          <w:pPr>
            <w:pStyle w:val="TOC1"/>
            <w:tabs>
              <w:tab w:val="right" w:leader="dot" w:pos="9926"/>
            </w:tabs>
            <w:rPr>
              <w:b w:val="0"/>
              <w:noProof/>
              <w:color w:val="auto"/>
              <w:sz w:val="22"/>
              <w:lang w:val="bg-BG" w:eastAsia="bg-BG"/>
            </w:rPr>
          </w:pPr>
          <w:r>
            <w:fldChar w:fldCharType="begin"/>
          </w:r>
          <w:r>
            <w:instrText xml:space="preserve"> TOC \o "1-3" \h \z \u </w:instrText>
          </w:r>
          <w:r>
            <w:fldChar w:fldCharType="separate"/>
          </w:r>
          <w:hyperlink w:anchor="_Toc124450168" w:history="1">
            <w:r w:rsidR="005B781C" w:rsidRPr="0082164F">
              <w:rPr>
                <w:rStyle w:val="Hyperlink"/>
                <w:noProof/>
              </w:rPr>
              <w:t>Revision Table</w:t>
            </w:r>
            <w:r w:rsidR="005B781C">
              <w:rPr>
                <w:noProof/>
                <w:webHidden/>
              </w:rPr>
              <w:tab/>
            </w:r>
            <w:r w:rsidR="005B781C">
              <w:rPr>
                <w:noProof/>
                <w:webHidden/>
              </w:rPr>
              <w:fldChar w:fldCharType="begin"/>
            </w:r>
            <w:r w:rsidR="005B781C">
              <w:rPr>
                <w:noProof/>
                <w:webHidden/>
              </w:rPr>
              <w:instrText xml:space="preserve"> PAGEREF _Toc124450168 \h </w:instrText>
            </w:r>
            <w:r w:rsidR="005B781C">
              <w:rPr>
                <w:noProof/>
                <w:webHidden/>
              </w:rPr>
            </w:r>
            <w:r w:rsidR="005B781C">
              <w:rPr>
                <w:noProof/>
                <w:webHidden/>
              </w:rPr>
              <w:fldChar w:fldCharType="separate"/>
            </w:r>
            <w:r w:rsidR="005B781C">
              <w:rPr>
                <w:noProof/>
                <w:webHidden/>
              </w:rPr>
              <w:t>2</w:t>
            </w:r>
            <w:r w:rsidR="005B781C">
              <w:rPr>
                <w:noProof/>
                <w:webHidden/>
              </w:rPr>
              <w:fldChar w:fldCharType="end"/>
            </w:r>
          </w:hyperlink>
        </w:p>
        <w:p w14:paraId="441D5F5F" w14:textId="35D1AC41" w:rsidR="005B781C" w:rsidRDefault="00000000">
          <w:pPr>
            <w:pStyle w:val="TOC1"/>
            <w:tabs>
              <w:tab w:val="right" w:leader="dot" w:pos="9926"/>
            </w:tabs>
            <w:rPr>
              <w:b w:val="0"/>
              <w:noProof/>
              <w:color w:val="auto"/>
              <w:sz w:val="22"/>
              <w:lang w:val="bg-BG" w:eastAsia="bg-BG"/>
            </w:rPr>
          </w:pPr>
          <w:hyperlink w:anchor="_Toc124450169" w:history="1">
            <w:r w:rsidR="005B781C" w:rsidRPr="0082164F">
              <w:rPr>
                <w:rStyle w:val="Hyperlink"/>
                <w:noProof/>
              </w:rPr>
              <w:t>Team</w:t>
            </w:r>
            <w:r w:rsidR="005B781C">
              <w:rPr>
                <w:noProof/>
                <w:webHidden/>
              </w:rPr>
              <w:tab/>
            </w:r>
            <w:r w:rsidR="005B781C">
              <w:rPr>
                <w:noProof/>
                <w:webHidden/>
              </w:rPr>
              <w:fldChar w:fldCharType="begin"/>
            </w:r>
            <w:r w:rsidR="005B781C">
              <w:rPr>
                <w:noProof/>
                <w:webHidden/>
              </w:rPr>
              <w:instrText xml:space="preserve"> PAGEREF _Toc124450169 \h </w:instrText>
            </w:r>
            <w:r w:rsidR="005B781C">
              <w:rPr>
                <w:noProof/>
                <w:webHidden/>
              </w:rPr>
            </w:r>
            <w:r w:rsidR="005B781C">
              <w:rPr>
                <w:noProof/>
                <w:webHidden/>
              </w:rPr>
              <w:fldChar w:fldCharType="separate"/>
            </w:r>
            <w:r w:rsidR="005B781C">
              <w:rPr>
                <w:noProof/>
                <w:webHidden/>
              </w:rPr>
              <w:t>3</w:t>
            </w:r>
            <w:r w:rsidR="005B781C">
              <w:rPr>
                <w:noProof/>
                <w:webHidden/>
              </w:rPr>
              <w:fldChar w:fldCharType="end"/>
            </w:r>
          </w:hyperlink>
        </w:p>
        <w:p w14:paraId="35E08ABE" w14:textId="4D6F3389" w:rsidR="005B781C" w:rsidRDefault="00000000">
          <w:pPr>
            <w:pStyle w:val="TOC1"/>
            <w:tabs>
              <w:tab w:val="right" w:leader="dot" w:pos="9926"/>
            </w:tabs>
            <w:rPr>
              <w:b w:val="0"/>
              <w:noProof/>
              <w:color w:val="auto"/>
              <w:sz w:val="22"/>
              <w:lang w:val="bg-BG" w:eastAsia="bg-BG"/>
            </w:rPr>
          </w:pPr>
          <w:hyperlink w:anchor="_Toc124450170" w:history="1">
            <w:r w:rsidR="005B781C" w:rsidRPr="0082164F">
              <w:rPr>
                <w:rStyle w:val="Hyperlink"/>
                <w:noProof/>
              </w:rPr>
              <w:t>Project Goals</w:t>
            </w:r>
            <w:r w:rsidR="005B781C">
              <w:rPr>
                <w:noProof/>
                <w:webHidden/>
              </w:rPr>
              <w:tab/>
            </w:r>
            <w:r w:rsidR="005B781C">
              <w:rPr>
                <w:noProof/>
                <w:webHidden/>
              </w:rPr>
              <w:fldChar w:fldCharType="begin"/>
            </w:r>
            <w:r w:rsidR="005B781C">
              <w:rPr>
                <w:noProof/>
                <w:webHidden/>
              </w:rPr>
              <w:instrText xml:space="preserve"> PAGEREF _Toc124450170 \h </w:instrText>
            </w:r>
            <w:r w:rsidR="005B781C">
              <w:rPr>
                <w:noProof/>
                <w:webHidden/>
              </w:rPr>
            </w:r>
            <w:r w:rsidR="005B781C">
              <w:rPr>
                <w:noProof/>
                <w:webHidden/>
              </w:rPr>
              <w:fldChar w:fldCharType="separate"/>
            </w:r>
            <w:r w:rsidR="005B781C">
              <w:rPr>
                <w:noProof/>
                <w:webHidden/>
              </w:rPr>
              <w:t>3</w:t>
            </w:r>
            <w:r w:rsidR="005B781C">
              <w:rPr>
                <w:noProof/>
                <w:webHidden/>
              </w:rPr>
              <w:fldChar w:fldCharType="end"/>
            </w:r>
          </w:hyperlink>
        </w:p>
        <w:p w14:paraId="02375C97" w14:textId="1F874547" w:rsidR="005B781C" w:rsidRDefault="00000000">
          <w:pPr>
            <w:pStyle w:val="TOC1"/>
            <w:tabs>
              <w:tab w:val="right" w:leader="dot" w:pos="9926"/>
            </w:tabs>
            <w:rPr>
              <w:b w:val="0"/>
              <w:noProof/>
              <w:color w:val="auto"/>
              <w:sz w:val="22"/>
              <w:lang w:val="bg-BG" w:eastAsia="bg-BG"/>
            </w:rPr>
          </w:pPr>
          <w:hyperlink w:anchor="_Toc124450171" w:history="1">
            <w:r w:rsidR="005B781C" w:rsidRPr="0082164F">
              <w:rPr>
                <w:rStyle w:val="Hyperlink"/>
                <w:noProof/>
              </w:rPr>
              <w:t>Project description</w:t>
            </w:r>
            <w:r w:rsidR="005B781C">
              <w:rPr>
                <w:noProof/>
                <w:webHidden/>
              </w:rPr>
              <w:tab/>
            </w:r>
            <w:r w:rsidR="005B781C">
              <w:rPr>
                <w:noProof/>
                <w:webHidden/>
              </w:rPr>
              <w:fldChar w:fldCharType="begin"/>
            </w:r>
            <w:r w:rsidR="005B781C">
              <w:rPr>
                <w:noProof/>
                <w:webHidden/>
              </w:rPr>
              <w:instrText xml:space="preserve"> PAGEREF _Toc124450171 \h </w:instrText>
            </w:r>
            <w:r w:rsidR="005B781C">
              <w:rPr>
                <w:noProof/>
                <w:webHidden/>
              </w:rPr>
            </w:r>
            <w:r w:rsidR="005B781C">
              <w:rPr>
                <w:noProof/>
                <w:webHidden/>
              </w:rPr>
              <w:fldChar w:fldCharType="separate"/>
            </w:r>
            <w:r w:rsidR="005B781C">
              <w:rPr>
                <w:noProof/>
                <w:webHidden/>
              </w:rPr>
              <w:t>3</w:t>
            </w:r>
            <w:r w:rsidR="005B781C">
              <w:rPr>
                <w:noProof/>
                <w:webHidden/>
              </w:rPr>
              <w:fldChar w:fldCharType="end"/>
            </w:r>
          </w:hyperlink>
        </w:p>
        <w:p w14:paraId="20E7BDDC" w14:textId="07BB60A1" w:rsidR="005B781C" w:rsidRDefault="00000000">
          <w:pPr>
            <w:pStyle w:val="TOC1"/>
            <w:tabs>
              <w:tab w:val="right" w:leader="dot" w:pos="9926"/>
            </w:tabs>
            <w:rPr>
              <w:b w:val="0"/>
              <w:noProof/>
              <w:color w:val="auto"/>
              <w:sz w:val="22"/>
              <w:lang w:val="bg-BG" w:eastAsia="bg-BG"/>
            </w:rPr>
          </w:pPr>
          <w:hyperlink w:anchor="_Toc124450172" w:history="1">
            <w:r w:rsidR="005B781C" w:rsidRPr="0082164F">
              <w:rPr>
                <w:rStyle w:val="Hyperlink"/>
                <w:noProof/>
              </w:rPr>
              <w:t>Deliverables</w:t>
            </w:r>
            <w:r w:rsidR="005B781C">
              <w:rPr>
                <w:noProof/>
                <w:webHidden/>
              </w:rPr>
              <w:tab/>
            </w:r>
            <w:r w:rsidR="005B781C">
              <w:rPr>
                <w:noProof/>
                <w:webHidden/>
              </w:rPr>
              <w:fldChar w:fldCharType="begin"/>
            </w:r>
            <w:r w:rsidR="005B781C">
              <w:rPr>
                <w:noProof/>
                <w:webHidden/>
              </w:rPr>
              <w:instrText xml:space="preserve"> PAGEREF _Toc124450172 \h </w:instrText>
            </w:r>
            <w:r w:rsidR="005B781C">
              <w:rPr>
                <w:noProof/>
                <w:webHidden/>
              </w:rPr>
            </w:r>
            <w:r w:rsidR="005B781C">
              <w:rPr>
                <w:noProof/>
                <w:webHidden/>
              </w:rPr>
              <w:fldChar w:fldCharType="separate"/>
            </w:r>
            <w:r w:rsidR="005B781C">
              <w:rPr>
                <w:noProof/>
                <w:webHidden/>
              </w:rPr>
              <w:t>3</w:t>
            </w:r>
            <w:r w:rsidR="005B781C">
              <w:rPr>
                <w:noProof/>
                <w:webHidden/>
              </w:rPr>
              <w:fldChar w:fldCharType="end"/>
            </w:r>
          </w:hyperlink>
        </w:p>
        <w:p w14:paraId="756B72D1" w14:textId="62A6D692" w:rsidR="005B781C" w:rsidRDefault="00000000">
          <w:pPr>
            <w:pStyle w:val="TOC1"/>
            <w:tabs>
              <w:tab w:val="right" w:leader="dot" w:pos="9926"/>
            </w:tabs>
            <w:rPr>
              <w:b w:val="0"/>
              <w:noProof/>
              <w:color w:val="auto"/>
              <w:sz w:val="22"/>
              <w:lang w:val="bg-BG" w:eastAsia="bg-BG"/>
            </w:rPr>
          </w:pPr>
          <w:hyperlink w:anchor="_Toc124450173" w:history="1">
            <w:r w:rsidR="005B781C" w:rsidRPr="0082164F">
              <w:rPr>
                <w:rStyle w:val="Hyperlink"/>
                <w:noProof/>
              </w:rPr>
              <w:t>Constraints</w:t>
            </w:r>
            <w:r w:rsidR="005B781C">
              <w:rPr>
                <w:noProof/>
                <w:webHidden/>
              </w:rPr>
              <w:tab/>
            </w:r>
            <w:r w:rsidR="005B781C">
              <w:rPr>
                <w:noProof/>
                <w:webHidden/>
              </w:rPr>
              <w:fldChar w:fldCharType="begin"/>
            </w:r>
            <w:r w:rsidR="005B781C">
              <w:rPr>
                <w:noProof/>
                <w:webHidden/>
              </w:rPr>
              <w:instrText xml:space="preserve"> PAGEREF _Toc124450173 \h </w:instrText>
            </w:r>
            <w:r w:rsidR="005B781C">
              <w:rPr>
                <w:noProof/>
                <w:webHidden/>
              </w:rPr>
            </w:r>
            <w:r w:rsidR="005B781C">
              <w:rPr>
                <w:noProof/>
                <w:webHidden/>
              </w:rPr>
              <w:fldChar w:fldCharType="separate"/>
            </w:r>
            <w:r w:rsidR="005B781C">
              <w:rPr>
                <w:noProof/>
                <w:webHidden/>
              </w:rPr>
              <w:t>4</w:t>
            </w:r>
            <w:r w:rsidR="005B781C">
              <w:rPr>
                <w:noProof/>
                <w:webHidden/>
              </w:rPr>
              <w:fldChar w:fldCharType="end"/>
            </w:r>
          </w:hyperlink>
        </w:p>
        <w:p w14:paraId="3620C139" w14:textId="7A7C3A18" w:rsidR="005B781C" w:rsidRDefault="00000000">
          <w:pPr>
            <w:pStyle w:val="TOC1"/>
            <w:tabs>
              <w:tab w:val="right" w:leader="dot" w:pos="9926"/>
            </w:tabs>
            <w:rPr>
              <w:b w:val="0"/>
              <w:noProof/>
              <w:color w:val="auto"/>
              <w:sz w:val="22"/>
              <w:lang w:val="bg-BG" w:eastAsia="bg-BG"/>
            </w:rPr>
          </w:pPr>
          <w:hyperlink w:anchor="_Toc124450174" w:history="1">
            <w:r w:rsidR="005B781C" w:rsidRPr="0082164F">
              <w:rPr>
                <w:rStyle w:val="Hyperlink"/>
                <w:noProof/>
              </w:rPr>
              <w:t>Features</w:t>
            </w:r>
            <w:r w:rsidR="005B781C">
              <w:rPr>
                <w:noProof/>
                <w:webHidden/>
              </w:rPr>
              <w:tab/>
            </w:r>
            <w:r w:rsidR="005B781C">
              <w:rPr>
                <w:noProof/>
                <w:webHidden/>
              </w:rPr>
              <w:fldChar w:fldCharType="begin"/>
            </w:r>
            <w:r w:rsidR="005B781C">
              <w:rPr>
                <w:noProof/>
                <w:webHidden/>
              </w:rPr>
              <w:instrText xml:space="preserve"> PAGEREF _Toc124450174 \h </w:instrText>
            </w:r>
            <w:r w:rsidR="005B781C">
              <w:rPr>
                <w:noProof/>
                <w:webHidden/>
              </w:rPr>
            </w:r>
            <w:r w:rsidR="005B781C">
              <w:rPr>
                <w:noProof/>
                <w:webHidden/>
              </w:rPr>
              <w:fldChar w:fldCharType="separate"/>
            </w:r>
            <w:r w:rsidR="005B781C">
              <w:rPr>
                <w:noProof/>
                <w:webHidden/>
              </w:rPr>
              <w:t>4</w:t>
            </w:r>
            <w:r w:rsidR="005B781C">
              <w:rPr>
                <w:noProof/>
                <w:webHidden/>
              </w:rPr>
              <w:fldChar w:fldCharType="end"/>
            </w:r>
          </w:hyperlink>
        </w:p>
        <w:p w14:paraId="21A186F1" w14:textId="237224EF" w:rsidR="005B781C" w:rsidRDefault="00000000">
          <w:pPr>
            <w:pStyle w:val="TOC1"/>
            <w:tabs>
              <w:tab w:val="right" w:leader="dot" w:pos="9926"/>
            </w:tabs>
            <w:rPr>
              <w:b w:val="0"/>
              <w:noProof/>
              <w:color w:val="auto"/>
              <w:sz w:val="22"/>
              <w:lang w:val="bg-BG" w:eastAsia="bg-BG"/>
            </w:rPr>
          </w:pPr>
          <w:hyperlink w:anchor="_Toc124450175" w:history="1">
            <w:r w:rsidR="005B781C" w:rsidRPr="0082164F">
              <w:rPr>
                <w:rStyle w:val="Hyperlink"/>
                <w:noProof/>
              </w:rPr>
              <w:t>Testing</w:t>
            </w:r>
            <w:r w:rsidR="005B781C">
              <w:rPr>
                <w:noProof/>
                <w:webHidden/>
              </w:rPr>
              <w:tab/>
            </w:r>
            <w:r w:rsidR="005B781C">
              <w:rPr>
                <w:noProof/>
                <w:webHidden/>
              </w:rPr>
              <w:fldChar w:fldCharType="begin"/>
            </w:r>
            <w:r w:rsidR="005B781C">
              <w:rPr>
                <w:noProof/>
                <w:webHidden/>
              </w:rPr>
              <w:instrText xml:space="preserve"> PAGEREF _Toc124450175 \h </w:instrText>
            </w:r>
            <w:r w:rsidR="005B781C">
              <w:rPr>
                <w:noProof/>
                <w:webHidden/>
              </w:rPr>
            </w:r>
            <w:r w:rsidR="005B781C">
              <w:rPr>
                <w:noProof/>
                <w:webHidden/>
              </w:rPr>
              <w:fldChar w:fldCharType="separate"/>
            </w:r>
            <w:r w:rsidR="005B781C">
              <w:rPr>
                <w:noProof/>
                <w:webHidden/>
              </w:rPr>
              <w:t>5</w:t>
            </w:r>
            <w:r w:rsidR="005B781C">
              <w:rPr>
                <w:noProof/>
                <w:webHidden/>
              </w:rPr>
              <w:fldChar w:fldCharType="end"/>
            </w:r>
          </w:hyperlink>
        </w:p>
        <w:p w14:paraId="4CC2A038" w14:textId="51C3391E" w:rsidR="005B781C" w:rsidRDefault="00000000">
          <w:pPr>
            <w:pStyle w:val="TOC1"/>
            <w:tabs>
              <w:tab w:val="right" w:leader="dot" w:pos="9926"/>
            </w:tabs>
            <w:rPr>
              <w:b w:val="0"/>
              <w:noProof/>
              <w:color w:val="auto"/>
              <w:sz w:val="22"/>
              <w:lang w:val="bg-BG" w:eastAsia="bg-BG"/>
            </w:rPr>
          </w:pPr>
          <w:hyperlink w:anchor="_Toc124450176" w:history="1">
            <w:r w:rsidR="005B781C" w:rsidRPr="0082164F">
              <w:rPr>
                <w:rStyle w:val="Hyperlink"/>
                <w:noProof/>
              </w:rPr>
              <w:t>Work plan</w:t>
            </w:r>
            <w:r w:rsidR="005B781C">
              <w:rPr>
                <w:noProof/>
                <w:webHidden/>
              </w:rPr>
              <w:tab/>
            </w:r>
            <w:r w:rsidR="005B781C">
              <w:rPr>
                <w:noProof/>
                <w:webHidden/>
              </w:rPr>
              <w:fldChar w:fldCharType="begin"/>
            </w:r>
            <w:r w:rsidR="005B781C">
              <w:rPr>
                <w:noProof/>
                <w:webHidden/>
              </w:rPr>
              <w:instrText xml:space="preserve"> PAGEREF _Toc124450176 \h </w:instrText>
            </w:r>
            <w:r w:rsidR="005B781C">
              <w:rPr>
                <w:noProof/>
                <w:webHidden/>
              </w:rPr>
            </w:r>
            <w:r w:rsidR="005B781C">
              <w:rPr>
                <w:noProof/>
                <w:webHidden/>
              </w:rPr>
              <w:fldChar w:fldCharType="separate"/>
            </w:r>
            <w:r w:rsidR="005B781C">
              <w:rPr>
                <w:noProof/>
                <w:webHidden/>
              </w:rPr>
              <w:t>5</w:t>
            </w:r>
            <w:r w:rsidR="005B781C">
              <w:rPr>
                <w:noProof/>
                <w:webHidden/>
              </w:rPr>
              <w:fldChar w:fldCharType="end"/>
            </w:r>
          </w:hyperlink>
        </w:p>
        <w:p w14:paraId="6B6D276F" w14:textId="618967EC" w:rsidR="00A646A5" w:rsidRDefault="00A646A5">
          <w:r>
            <w:rPr>
              <w:bCs/>
              <w:noProof/>
            </w:rPr>
            <w:fldChar w:fldCharType="end"/>
          </w:r>
        </w:p>
      </w:sdtContent>
    </w:sdt>
    <w:p w14:paraId="4D19897E" w14:textId="677995AB" w:rsidR="00A646A5" w:rsidRPr="00CB1F81" w:rsidRDefault="00A646A5" w:rsidP="00CB1F81">
      <w:pPr>
        <w:pStyle w:val="Customheading1"/>
      </w:pPr>
      <w:bookmarkStart w:id="0" w:name="_Toc124450168"/>
      <w:r w:rsidRPr="00CB1F81">
        <w:t>Revision Table</w:t>
      </w:r>
      <w:bookmarkEnd w:id="0"/>
    </w:p>
    <w:tbl>
      <w:tblPr>
        <w:tblStyle w:val="TableGrid"/>
        <w:tblW w:w="0" w:type="auto"/>
        <w:tblLook w:val="04A0" w:firstRow="1" w:lastRow="0" w:firstColumn="1" w:lastColumn="0" w:noHBand="0" w:noVBand="1"/>
      </w:tblPr>
      <w:tblGrid>
        <w:gridCol w:w="3308"/>
        <w:gridCol w:w="3309"/>
        <w:gridCol w:w="3309"/>
      </w:tblGrid>
      <w:tr w:rsidR="00A646A5" w14:paraId="7E69D605" w14:textId="77777777" w:rsidTr="00A06AF7">
        <w:tc>
          <w:tcPr>
            <w:tcW w:w="3308" w:type="dxa"/>
            <w:shd w:val="clear" w:color="auto" w:fill="FFBD47" w:themeFill="accent2"/>
          </w:tcPr>
          <w:p w14:paraId="4FA5A5E9" w14:textId="2E1DB405" w:rsidR="00A646A5" w:rsidRPr="00D7676A" w:rsidRDefault="00A646A5" w:rsidP="00A646A5">
            <w:r w:rsidRPr="00D7676A">
              <w:t>Version</w:t>
            </w:r>
          </w:p>
        </w:tc>
        <w:tc>
          <w:tcPr>
            <w:tcW w:w="3309" w:type="dxa"/>
            <w:shd w:val="clear" w:color="auto" w:fill="FFBD47" w:themeFill="accent2"/>
          </w:tcPr>
          <w:p w14:paraId="20DAC406" w14:textId="3BF255DE" w:rsidR="00A646A5" w:rsidRPr="00D7676A" w:rsidRDefault="00D7676A" w:rsidP="00A646A5">
            <w:pPr>
              <w:pStyle w:val="Content"/>
              <w:rPr>
                <w:b/>
              </w:rPr>
            </w:pPr>
            <w:r w:rsidRPr="00D7676A">
              <w:rPr>
                <w:b/>
              </w:rPr>
              <w:t>Changes</w:t>
            </w:r>
          </w:p>
        </w:tc>
        <w:tc>
          <w:tcPr>
            <w:tcW w:w="3309" w:type="dxa"/>
            <w:shd w:val="clear" w:color="auto" w:fill="FFBD47" w:themeFill="accent2"/>
          </w:tcPr>
          <w:p w14:paraId="039ECEA2" w14:textId="0FF043CF" w:rsidR="00A646A5" w:rsidRPr="00D7676A" w:rsidRDefault="00D7676A" w:rsidP="00A646A5">
            <w:pPr>
              <w:pStyle w:val="Content"/>
              <w:rPr>
                <w:b/>
              </w:rPr>
            </w:pPr>
            <w:r w:rsidRPr="00D7676A">
              <w:rPr>
                <w:b/>
              </w:rPr>
              <w:t>Date</w:t>
            </w:r>
          </w:p>
        </w:tc>
      </w:tr>
      <w:tr w:rsidR="00A646A5" w14:paraId="255CD96E" w14:textId="77777777" w:rsidTr="00A646A5">
        <w:tc>
          <w:tcPr>
            <w:tcW w:w="3308" w:type="dxa"/>
          </w:tcPr>
          <w:p w14:paraId="47232675" w14:textId="31B7305A" w:rsidR="00A646A5" w:rsidRPr="00D7676A" w:rsidRDefault="00A646A5" w:rsidP="00A646A5">
            <w:pPr>
              <w:rPr>
                <w:b w:val="0"/>
                <w:bCs/>
              </w:rPr>
            </w:pPr>
            <w:r w:rsidRPr="00D7676A">
              <w:rPr>
                <w:b w:val="0"/>
                <w:bCs/>
              </w:rPr>
              <w:t>0.1</w:t>
            </w:r>
          </w:p>
        </w:tc>
        <w:tc>
          <w:tcPr>
            <w:tcW w:w="3309" w:type="dxa"/>
          </w:tcPr>
          <w:p w14:paraId="2A872302" w14:textId="76375868" w:rsidR="00A646A5" w:rsidRDefault="00A646A5" w:rsidP="00A646A5">
            <w:pPr>
              <w:pStyle w:val="Content"/>
            </w:pPr>
            <w:r>
              <w:t>First iteration of project plan</w:t>
            </w:r>
          </w:p>
        </w:tc>
        <w:tc>
          <w:tcPr>
            <w:tcW w:w="3309" w:type="dxa"/>
          </w:tcPr>
          <w:p w14:paraId="1D56C8AA" w14:textId="2F4BECF6" w:rsidR="00A646A5" w:rsidRDefault="00A646A5" w:rsidP="00A646A5">
            <w:pPr>
              <w:pStyle w:val="Content"/>
            </w:pPr>
            <w:r>
              <w:t>10.09.2022</w:t>
            </w:r>
          </w:p>
        </w:tc>
      </w:tr>
      <w:tr w:rsidR="00A01340" w14:paraId="0F54AA16" w14:textId="77777777" w:rsidTr="00A646A5">
        <w:tc>
          <w:tcPr>
            <w:tcW w:w="3308" w:type="dxa"/>
          </w:tcPr>
          <w:p w14:paraId="5B17EA57" w14:textId="647C967E" w:rsidR="00A01340" w:rsidRPr="00D7676A" w:rsidRDefault="00A01340" w:rsidP="00A646A5">
            <w:pPr>
              <w:rPr>
                <w:b w:val="0"/>
                <w:bCs/>
              </w:rPr>
            </w:pPr>
            <w:r>
              <w:rPr>
                <w:b w:val="0"/>
                <w:bCs/>
              </w:rPr>
              <w:t>0.2</w:t>
            </w:r>
          </w:p>
        </w:tc>
        <w:tc>
          <w:tcPr>
            <w:tcW w:w="3309" w:type="dxa"/>
          </w:tcPr>
          <w:p w14:paraId="3F86031E" w14:textId="11BE6DE6" w:rsidR="00A01340" w:rsidRDefault="00A01340" w:rsidP="00A646A5">
            <w:pPr>
              <w:pStyle w:val="Content"/>
            </w:pPr>
            <w:r>
              <w:t>Updated Work plan</w:t>
            </w:r>
          </w:p>
        </w:tc>
        <w:tc>
          <w:tcPr>
            <w:tcW w:w="3309" w:type="dxa"/>
          </w:tcPr>
          <w:p w14:paraId="133264E0" w14:textId="2E8A753F" w:rsidR="00A01340" w:rsidRDefault="00A01340" w:rsidP="00A646A5">
            <w:pPr>
              <w:pStyle w:val="Content"/>
            </w:pPr>
            <w:r>
              <w:t>13.09.2022</w:t>
            </w:r>
          </w:p>
        </w:tc>
      </w:tr>
      <w:tr w:rsidR="0013333C" w14:paraId="6411B110" w14:textId="77777777" w:rsidTr="00A646A5">
        <w:tc>
          <w:tcPr>
            <w:tcW w:w="3308" w:type="dxa"/>
          </w:tcPr>
          <w:p w14:paraId="61963A0B" w14:textId="428ED3BD" w:rsidR="0013333C" w:rsidRDefault="0013333C" w:rsidP="00A646A5">
            <w:pPr>
              <w:rPr>
                <w:b w:val="0"/>
                <w:bCs/>
              </w:rPr>
            </w:pPr>
            <w:r>
              <w:rPr>
                <w:b w:val="0"/>
                <w:bCs/>
              </w:rPr>
              <w:t>0.3</w:t>
            </w:r>
          </w:p>
        </w:tc>
        <w:tc>
          <w:tcPr>
            <w:tcW w:w="3309" w:type="dxa"/>
          </w:tcPr>
          <w:p w14:paraId="4468A7AA" w14:textId="77777777" w:rsidR="0013333C" w:rsidRDefault="004F3435" w:rsidP="00A646A5">
            <w:pPr>
              <w:pStyle w:val="Content"/>
            </w:pPr>
            <w:r>
              <w:t>Updated Project Goals,</w:t>
            </w:r>
          </w:p>
          <w:p w14:paraId="5442E11A" w14:textId="77777777" w:rsidR="004F3435" w:rsidRDefault="004F3435" w:rsidP="00A646A5">
            <w:pPr>
              <w:pStyle w:val="Content"/>
            </w:pPr>
            <w:r>
              <w:t>Project Description,</w:t>
            </w:r>
          </w:p>
          <w:p w14:paraId="241A819F" w14:textId="77777777" w:rsidR="004F3435" w:rsidRDefault="004F3435" w:rsidP="00A646A5">
            <w:pPr>
              <w:pStyle w:val="Content"/>
            </w:pPr>
            <w:r>
              <w:t>Deliverables, Constraints,</w:t>
            </w:r>
          </w:p>
          <w:p w14:paraId="6D32F71D" w14:textId="77777777" w:rsidR="004F3435" w:rsidRDefault="004F3435" w:rsidP="00A646A5">
            <w:pPr>
              <w:pStyle w:val="Content"/>
            </w:pPr>
            <w:r>
              <w:t>Features, Testing,</w:t>
            </w:r>
          </w:p>
          <w:p w14:paraId="5B3DA6F7" w14:textId="53BC5D8A" w:rsidR="004F3435" w:rsidRDefault="004F3435" w:rsidP="00A646A5">
            <w:pPr>
              <w:pStyle w:val="Content"/>
            </w:pPr>
            <w:r>
              <w:t>Work plan</w:t>
            </w:r>
          </w:p>
        </w:tc>
        <w:tc>
          <w:tcPr>
            <w:tcW w:w="3309" w:type="dxa"/>
          </w:tcPr>
          <w:p w14:paraId="673B2BF1" w14:textId="10618FC8" w:rsidR="0013333C" w:rsidRDefault="0013333C" w:rsidP="00A646A5">
            <w:pPr>
              <w:pStyle w:val="Content"/>
            </w:pPr>
            <w:r>
              <w:t>16.09.2022</w:t>
            </w:r>
          </w:p>
        </w:tc>
      </w:tr>
      <w:tr w:rsidR="008B6E61" w14:paraId="15A11A1E" w14:textId="77777777" w:rsidTr="00A646A5">
        <w:tc>
          <w:tcPr>
            <w:tcW w:w="3308" w:type="dxa"/>
          </w:tcPr>
          <w:p w14:paraId="739E409E" w14:textId="2152E293" w:rsidR="008B6E61" w:rsidRDefault="008B6E61" w:rsidP="00A646A5">
            <w:pPr>
              <w:rPr>
                <w:b w:val="0"/>
                <w:bCs/>
              </w:rPr>
            </w:pPr>
            <w:r>
              <w:rPr>
                <w:b w:val="0"/>
                <w:bCs/>
              </w:rPr>
              <w:t>0.4</w:t>
            </w:r>
          </w:p>
        </w:tc>
        <w:tc>
          <w:tcPr>
            <w:tcW w:w="3309" w:type="dxa"/>
          </w:tcPr>
          <w:p w14:paraId="1921D6AD" w14:textId="35C60201" w:rsidR="008B6E61" w:rsidRDefault="008B6E61" w:rsidP="00A646A5">
            <w:pPr>
              <w:pStyle w:val="Content"/>
            </w:pPr>
            <w:r>
              <w:t>Updated deliverables for sprint 2</w:t>
            </w:r>
          </w:p>
        </w:tc>
        <w:tc>
          <w:tcPr>
            <w:tcW w:w="3309" w:type="dxa"/>
          </w:tcPr>
          <w:p w14:paraId="42356644" w14:textId="13FC01A5" w:rsidR="008B6E61" w:rsidRDefault="008B6E61" w:rsidP="00A646A5">
            <w:pPr>
              <w:pStyle w:val="Content"/>
            </w:pPr>
            <w:r>
              <w:t>07.10.2022</w:t>
            </w:r>
          </w:p>
        </w:tc>
      </w:tr>
      <w:tr w:rsidR="00A46757" w14:paraId="0A476495" w14:textId="77777777" w:rsidTr="00A646A5">
        <w:tc>
          <w:tcPr>
            <w:tcW w:w="3308" w:type="dxa"/>
          </w:tcPr>
          <w:p w14:paraId="16566D67" w14:textId="6679B2FC" w:rsidR="00A46757" w:rsidRDefault="00A46757" w:rsidP="00A646A5">
            <w:pPr>
              <w:rPr>
                <w:b w:val="0"/>
                <w:bCs/>
              </w:rPr>
            </w:pPr>
            <w:r>
              <w:rPr>
                <w:b w:val="0"/>
                <w:bCs/>
              </w:rPr>
              <w:t>0.5</w:t>
            </w:r>
          </w:p>
        </w:tc>
        <w:tc>
          <w:tcPr>
            <w:tcW w:w="3309" w:type="dxa"/>
          </w:tcPr>
          <w:p w14:paraId="0CAFD8BF" w14:textId="17429621" w:rsidR="00A46757" w:rsidRDefault="00A46757" w:rsidP="00A646A5">
            <w:pPr>
              <w:pStyle w:val="Content"/>
            </w:pPr>
            <w:r>
              <w:t>Updated deliverables for sprint 3</w:t>
            </w:r>
          </w:p>
        </w:tc>
        <w:tc>
          <w:tcPr>
            <w:tcW w:w="3309" w:type="dxa"/>
          </w:tcPr>
          <w:p w14:paraId="511AC012" w14:textId="0EA40391" w:rsidR="00A46757" w:rsidRDefault="00D53C4E" w:rsidP="00A646A5">
            <w:pPr>
              <w:pStyle w:val="Content"/>
            </w:pPr>
            <w:r>
              <w:t>04.11.2022</w:t>
            </w:r>
          </w:p>
        </w:tc>
      </w:tr>
      <w:tr w:rsidR="00B13F87" w14:paraId="3079DF15" w14:textId="77777777" w:rsidTr="00A646A5">
        <w:tc>
          <w:tcPr>
            <w:tcW w:w="3308" w:type="dxa"/>
          </w:tcPr>
          <w:p w14:paraId="56D9B650" w14:textId="28245C22" w:rsidR="00B13F87" w:rsidRDefault="00B13F87" w:rsidP="00A646A5">
            <w:pPr>
              <w:rPr>
                <w:b w:val="0"/>
                <w:bCs/>
              </w:rPr>
            </w:pPr>
            <w:r>
              <w:rPr>
                <w:b w:val="0"/>
                <w:bCs/>
              </w:rPr>
              <w:t>0.6</w:t>
            </w:r>
          </w:p>
        </w:tc>
        <w:tc>
          <w:tcPr>
            <w:tcW w:w="3309" w:type="dxa"/>
          </w:tcPr>
          <w:p w14:paraId="7933F101" w14:textId="744004EE" w:rsidR="00B13F87" w:rsidRDefault="00B13F87" w:rsidP="00A646A5">
            <w:pPr>
              <w:pStyle w:val="Content"/>
            </w:pPr>
            <w:r>
              <w:t>Updated deliverables for sprint 4</w:t>
            </w:r>
          </w:p>
        </w:tc>
        <w:tc>
          <w:tcPr>
            <w:tcW w:w="3309" w:type="dxa"/>
          </w:tcPr>
          <w:p w14:paraId="58B19A50" w14:textId="303BC1A4" w:rsidR="00B13F87" w:rsidRDefault="00B13F87" w:rsidP="00A646A5">
            <w:pPr>
              <w:pStyle w:val="Content"/>
            </w:pPr>
            <w:r>
              <w:t>25.11.2022</w:t>
            </w:r>
          </w:p>
        </w:tc>
      </w:tr>
      <w:tr w:rsidR="00AC1350" w14:paraId="2E4074F6" w14:textId="77777777" w:rsidTr="00A646A5">
        <w:tc>
          <w:tcPr>
            <w:tcW w:w="3308" w:type="dxa"/>
          </w:tcPr>
          <w:p w14:paraId="788D941F" w14:textId="55201CB0" w:rsidR="00AC1350" w:rsidRDefault="00AC1350" w:rsidP="00A646A5">
            <w:pPr>
              <w:rPr>
                <w:b w:val="0"/>
                <w:bCs/>
              </w:rPr>
            </w:pPr>
            <w:r>
              <w:rPr>
                <w:b w:val="0"/>
                <w:bCs/>
              </w:rPr>
              <w:t>0.7</w:t>
            </w:r>
          </w:p>
        </w:tc>
        <w:tc>
          <w:tcPr>
            <w:tcW w:w="3309" w:type="dxa"/>
          </w:tcPr>
          <w:p w14:paraId="6A7852E9" w14:textId="35E2A8A8" w:rsidR="00AC1350" w:rsidRDefault="00AC1350" w:rsidP="00A646A5">
            <w:pPr>
              <w:pStyle w:val="Content"/>
            </w:pPr>
            <w:r>
              <w:t>Updated deliverables for sprint 5</w:t>
            </w:r>
          </w:p>
        </w:tc>
        <w:tc>
          <w:tcPr>
            <w:tcW w:w="3309" w:type="dxa"/>
          </w:tcPr>
          <w:p w14:paraId="251192FB" w14:textId="443D2DD4" w:rsidR="00AC1350" w:rsidRDefault="00AC1350" w:rsidP="00A646A5">
            <w:pPr>
              <w:pStyle w:val="Content"/>
            </w:pPr>
            <w:r>
              <w:t>16.12.2022</w:t>
            </w:r>
          </w:p>
        </w:tc>
      </w:tr>
      <w:tr w:rsidR="00332B15" w14:paraId="49A12A25" w14:textId="77777777" w:rsidTr="00A646A5">
        <w:tc>
          <w:tcPr>
            <w:tcW w:w="3308" w:type="dxa"/>
          </w:tcPr>
          <w:p w14:paraId="626EEE2A" w14:textId="5AE5B77B" w:rsidR="00332B15" w:rsidRDefault="00332B15" w:rsidP="00A646A5">
            <w:pPr>
              <w:rPr>
                <w:b w:val="0"/>
                <w:bCs/>
              </w:rPr>
            </w:pPr>
            <w:r>
              <w:rPr>
                <w:b w:val="0"/>
                <w:bCs/>
              </w:rPr>
              <w:t>0.8</w:t>
            </w:r>
          </w:p>
        </w:tc>
        <w:tc>
          <w:tcPr>
            <w:tcW w:w="3309" w:type="dxa"/>
          </w:tcPr>
          <w:p w14:paraId="54B3BADE" w14:textId="21100364" w:rsidR="00332B15" w:rsidRDefault="00332B15" w:rsidP="00A646A5">
            <w:pPr>
              <w:pStyle w:val="Content"/>
            </w:pPr>
            <w:r>
              <w:t>Updated deliverables for sprint 6 (final sprint)</w:t>
            </w:r>
          </w:p>
        </w:tc>
        <w:tc>
          <w:tcPr>
            <w:tcW w:w="3309" w:type="dxa"/>
          </w:tcPr>
          <w:p w14:paraId="0E14A8EC" w14:textId="411A5F7A" w:rsidR="00332B15" w:rsidRDefault="00332B15" w:rsidP="00A646A5">
            <w:pPr>
              <w:pStyle w:val="Content"/>
            </w:pPr>
            <w:r>
              <w:t>12.01.2023</w:t>
            </w:r>
          </w:p>
        </w:tc>
      </w:tr>
    </w:tbl>
    <w:p w14:paraId="3E6FBBDB" w14:textId="77777777" w:rsidR="00A646A5" w:rsidRPr="00A646A5" w:rsidRDefault="00A646A5" w:rsidP="00A646A5">
      <w:pPr>
        <w:pStyle w:val="Content"/>
      </w:pPr>
    </w:p>
    <w:p w14:paraId="03478247" w14:textId="5A8AD9AA" w:rsidR="00A646A5" w:rsidRPr="00CB1F81" w:rsidRDefault="00CB1F81" w:rsidP="00CB1F81">
      <w:pPr>
        <w:pStyle w:val="Customheading1"/>
      </w:pPr>
      <w:bookmarkStart w:id="1" w:name="_Toc124450169"/>
      <w:r>
        <w:lastRenderedPageBreak/>
        <w:t>Team</w:t>
      </w:r>
      <w:bookmarkEnd w:id="1"/>
    </w:p>
    <w:p w14:paraId="0E3B982C" w14:textId="77777777" w:rsidR="00CB1F81" w:rsidRPr="00E3407E" w:rsidRDefault="00CB1F81" w:rsidP="00CB1F81">
      <w:pPr>
        <w:pStyle w:val="Content"/>
        <w:numPr>
          <w:ilvl w:val="0"/>
          <w:numId w:val="3"/>
        </w:numPr>
      </w:pPr>
      <w:r w:rsidRPr="00E3407E">
        <w:t>Mihail Vasilev (Main Contact)</w:t>
      </w:r>
    </w:p>
    <w:p w14:paraId="2128F459" w14:textId="29A84B9C" w:rsidR="00A86138" w:rsidRDefault="00CB1F81" w:rsidP="00215383">
      <w:pPr>
        <w:pStyle w:val="Content"/>
        <w:ind w:left="720"/>
        <w:rPr>
          <w:rStyle w:val="Hyperlink"/>
          <w:sz w:val="24"/>
          <w:szCs w:val="24"/>
        </w:rPr>
      </w:pPr>
      <w:r w:rsidRPr="00E3407E">
        <w:t xml:space="preserve">Email: </w:t>
      </w:r>
      <w:hyperlink r:id="rId10" w:history="1">
        <w:r w:rsidRPr="00E3407E">
          <w:rPr>
            <w:rStyle w:val="Hyperlink"/>
            <w:sz w:val="24"/>
            <w:szCs w:val="24"/>
          </w:rPr>
          <w:t>m.vasilev@student.fontys.nl</w:t>
        </w:r>
      </w:hyperlink>
    </w:p>
    <w:p w14:paraId="3869588B" w14:textId="77777777" w:rsidR="00A01340" w:rsidRPr="00215383" w:rsidRDefault="00A01340" w:rsidP="00215383">
      <w:pPr>
        <w:pStyle w:val="Content"/>
        <w:ind w:left="720"/>
        <w:rPr>
          <w:color w:val="CC9900" w:themeColor="hyperlink"/>
          <w:sz w:val="24"/>
          <w:szCs w:val="24"/>
          <w:u w:val="single"/>
        </w:rPr>
      </w:pPr>
    </w:p>
    <w:p w14:paraId="3FF8116F" w14:textId="7042168B" w:rsidR="00CB1F81" w:rsidRDefault="00CB1F81" w:rsidP="00CB1F81">
      <w:pPr>
        <w:pStyle w:val="Customheading1"/>
      </w:pPr>
      <w:bookmarkStart w:id="2" w:name="_Toc124450170"/>
      <w:r>
        <w:t>Project Goals</w:t>
      </w:r>
      <w:bookmarkEnd w:id="2"/>
    </w:p>
    <w:p w14:paraId="576444A7" w14:textId="2D3218D4" w:rsidR="00204BF8" w:rsidRDefault="00215383" w:rsidP="00215383">
      <w:pPr>
        <w:pStyle w:val="Content"/>
      </w:pPr>
      <w:r>
        <w:t xml:space="preserve">The goals of this project are to </w:t>
      </w:r>
      <w:r w:rsidR="00204BF8">
        <w:t>create</w:t>
      </w:r>
      <w:r>
        <w:t xml:space="preserve"> a </w:t>
      </w:r>
      <w:r w:rsidR="00204BF8">
        <w:t>website</w:t>
      </w:r>
      <w:r>
        <w:t xml:space="preserve"> application that </w:t>
      </w:r>
      <w:r w:rsidR="00204BF8">
        <w:t xml:space="preserve">allows users to make and find adds about second-hand cars. The website will provide features that help when someone wants to find a particular car of their interest. </w:t>
      </w:r>
      <w:r w:rsidR="00480054">
        <w:t xml:space="preserve">The web application </w:t>
      </w:r>
      <w:r w:rsidR="00204BF8">
        <w:t>will</w:t>
      </w:r>
      <w:r w:rsidR="00480054">
        <w:t xml:space="preserve"> have an easy to navigate user interface and provide its users with a pleasant experience as well as handle good under heavy load.</w:t>
      </w:r>
      <w:r w:rsidR="00204BF8">
        <w:t xml:space="preserve"> </w:t>
      </w:r>
      <w:r w:rsidR="001F2F91">
        <w:t xml:space="preserve">The administrator of the website will be able to update the search criteria of the website by adding additional brands, vehicle types, engine types and gearboxes. </w:t>
      </w:r>
      <w:r w:rsidR="001E19DC">
        <w:t>Additionally,</w:t>
      </w:r>
      <w:r w:rsidR="001F2F91">
        <w:t xml:space="preserve"> the admin has access to various statistics about the website where they will be able to extract a more comprehensive data about what kind of advertisements are posted on the website.</w:t>
      </w:r>
    </w:p>
    <w:p w14:paraId="43A05CC8" w14:textId="7A14320E" w:rsidR="00B70427" w:rsidRDefault="00B70427" w:rsidP="00215383">
      <w:pPr>
        <w:pStyle w:val="Content"/>
      </w:pPr>
    </w:p>
    <w:p w14:paraId="73D13546" w14:textId="2E9CC6AE" w:rsidR="00B70427" w:rsidRDefault="00B70427" w:rsidP="00B70427">
      <w:pPr>
        <w:pStyle w:val="Customheading1"/>
      </w:pPr>
      <w:bookmarkStart w:id="3" w:name="_Toc124450171"/>
      <w:r>
        <w:t>Project description</w:t>
      </w:r>
      <w:bookmarkEnd w:id="3"/>
    </w:p>
    <w:p w14:paraId="03D70721" w14:textId="0430AD68" w:rsidR="00FA16C1" w:rsidRDefault="004565E8" w:rsidP="00215383">
      <w:pPr>
        <w:pStyle w:val="Content"/>
      </w:pPr>
      <w:r>
        <w:t xml:space="preserve">The idea of this project is to create a website that would allow its users to find offers for second-hand cars. The website will provide an easy to navigate and intuitive user interface where users will be able to find </w:t>
      </w:r>
      <w:r w:rsidR="00577BD7">
        <w:t xml:space="preserve">the best offers for all kinds of cars. Users will also be able to create offers of their own if they want to sell their car with the help of the website. The website will provide many convenient filters so that users can find easily their desired offer. </w:t>
      </w:r>
    </w:p>
    <w:p w14:paraId="73C20D49" w14:textId="0F59D1EC" w:rsidR="00A01340" w:rsidRPr="00577BD7" w:rsidRDefault="007A09BF" w:rsidP="00215383">
      <w:pPr>
        <w:pStyle w:val="Content"/>
        <w:rPr>
          <w:lang w:val="bg-BG"/>
        </w:rPr>
      </w:pPr>
      <w:r>
        <w:t xml:space="preserve"> </w:t>
      </w:r>
    </w:p>
    <w:p w14:paraId="03F2D136" w14:textId="231BE0D8" w:rsidR="00CB1F81" w:rsidRDefault="00CB1F81" w:rsidP="00CB1F81">
      <w:pPr>
        <w:pStyle w:val="Customheading1"/>
      </w:pPr>
      <w:bookmarkStart w:id="4" w:name="_Toc124450172"/>
      <w:r>
        <w:t>Deliverables</w:t>
      </w:r>
      <w:bookmarkEnd w:id="4"/>
    </w:p>
    <w:p w14:paraId="7F8D8CD7" w14:textId="0AAFD718" w:rsidR="00551917" w:rsidRDefault="00551917" w:rsidP="00551917">
      <w:pPr>
        <w:pStyle w:val="EmphasisText"/>
      </w:pPr>
      <w:r>
        <w:t>Functional</w:t>
      </w:r>
    </w:p>
    <w:tbl>
      <w:tblPr>
        <w:tblStyle w:val="TableGrid"/>
        <w:tblW w:w="0" w:type="auto"/>
        <w:tblLook w:val="04A0" w:firstRow="1" w:lastRow="0" w:firstColumn="1" w:lastColumn="0" w:noHBand="0" w:noVBand="1"/>
      </w:tblPr>
      <w:tblGrid>
        <w:gridCol w:w="4963"/>
        <w:gridCol w:w="4963"/>
      </w:tblGrid>
      <w:tr w:rsidR="00551917" w14:paraId="2ECE0060" w14:textId="77777777" w:rsidTr="00551917">
        <w:tc>
          <w:tcPr>
            <w:tcW w:w="4963" w:type="dxa"/>
          </w:tcPr>
          <w:p w14:paraId="4BA8AB94" w14:textId="4C5677DF" w:rsidR="00551917" w:rsidRDefault="00215383" w:rsidP="00551917">
            <w:pPr>
              <w:pStyle w:val="Content"/>
            </w:pPr>
            <w:r>
              <w:t>Web application</w:t>
            </w:r>
          </w:p>
        </w:tc>
        <w:tc>
          <w:tcPr>
            <w:tcW w:w="4963" w:type="dxa"/>
          </w:tcPr>
          <w:p w14:paraId="20CB3571" w14:textId="0BBF5613" w:rsidR="00551917" w:rsidRDefault="0038505A" w:rsidP="00551917">
            <w:pPr>
              <w:pStyle w:val="Content"/>
            </w:pPr>
            <w:r>
              <w:t>13.01.2023</w:t>
            </w:r>
          </w:p>
        </w:tc>
      </w:tr>
      <w:tr w:rsidR="00551917" w14:paraId="6BFDC34D" w14:textId="77777777" w:rsidTr="00551917">
        <w:tc>
          <w:tcPr>
            <w:tcW w:w="4963" w:type="dxa"/>
          </w:tcPr>
          <w:p w14:paraId="2FF131ED" w14:textId="0736C2C1" w:rsidR="00551917" w:rsidRDefault="00215383" w:rsidP="00551917">
            <w:pPr>
              <w:pStyle w:val="Content"/>
            </w:pPr>
            <w:r>
              <w:t>Database</w:t>
            </w:r>
          </w:p>
        </w:tc>
        <w:tc>
          <w:tcPr>
            <w:tcW w:w="4963" w:type="dxa"/>
          </w:tcPr>
          <w:p w14:paraId="53151CC6" w14:textId="4655E042" w:rsidR="00551917" w:rsidRDefault="0038505A" w:rsidP="00551917">
            <w:pPr>
              <w:pStyle w:val="Content"/>
            </w:pPr>
            <w:r>
              <w:t>13.01.2023</w:t>
            </w:r>
          </w:p>
        </w:tc>
      </w:tr>
      <w:tr w:rsidR="00551917" w14:paraId="6A23EBE5" w14:textId="77777777" w:rsidTr="00551917">
        <w:tc>
          <w:tcPr>
            <w:tcW w:w="4963" w:type="dxa"/>
          </w:tcPr>
          <w:p w14:paraId="013A45FB" w14:textId="4EF77A4B" w:rsidR="00551917" w:rsidRDefault="00215383" w:rsidP="00551917">
            <w:pPr>
              <w:pStyle w:val="Content"/>
            </w:pPr>
            <w:r>
              <w:t>Documentation</w:t>
            </w:r>
          </w:p>
        </w:tc>
        <w:tc>
          <w:tcPr>
            <w:tcW w:w="4963" w:type="dxa"/>
          </w:tcPr>
          <w:p w14:paraId="339B5BF7" w14:textId="67891725" w:rsidR="00551917" w:rsidRDefault="0038505A" w:rsidP="00551917">
            <w:pPr>
              <w:pStyle w:val="Content"/>
            </w:pPr>
            <w:r>
              <w:t>13.01.2023</w:t>
            </w:r>
          </w:p>
        </w:tc>
      </w:tr>
    </w:tbl>
    <w:p w14:paraId="3C26C2DE" w14:textId="77777777" w:rsidR="00B508A6" w:rsidRDefault="00B508A6" w:rsidP="00551917">
      <w:pPr>
        <w:pStyle w:val="EmphasisText"/>
      </w:pPr>
    </w:p>
    <w:p w14:paraId="4704E5EE" w14:textId="7319B44C" w:rsidR="00551917" w:rsidRDefault="00551917" w:rsidP="00551917">
      <w:pPr>
        <w:pStyle w:val="EmphasisText"/>
      </w:pPr>
      <w:r>
        <w:t>Non-functional</w:t>
      </w:r>
    </w:p>
    <w:tbl>
      <w:tblPr>
        <w:tblStyle w:val="TableGrid"/>
        <w:tblW w:w="0" w:type="auto"/>
        <w:tblLook w:val="04A0" w:firstRow="1" w:lastRow="0" w:firstColumn="1" w:lastColumn="0" w:noHBand="0" w:noVBand="1"/>
      </w:tblPr>
      <w:tblGrid>
        <w:gridCol w:w="4963"/>
        <w:gridCol w:w="4963"/>
      </w:tblGrid>
      <w:tr w:rsidR="00551917" w14:paraId="1A27A3D1" w14:textId="77777777" w:rsidTr="00551917">
        <w:tc>
          <w:tcPr>
            <w:tcW w:w="4963" w:type="dxa"/>
          </w:tcPr>
          <w:p w14:paraId="43C37BD7" w14:textId="77777777" w:rsidR="00551917" w:rsidRDefault="00883AA5" w:rsidP="00551917">
            <w:pPr>
              <w:pStyle w:val="Content"/>
            </w:pPr>
            <w:r>
              <w:lastRenderedPageBreak/>
              <w:t>Database diagram</w:t>
            </w:r>
          </w:p>
          <w:p w14:paraId="1A58724D" w14:textId="5118E985" w:rsidR="003173A5" w:rsidRDefault="003173A5" w:rsidP="00551917">
            <w:pPr>
              <w:pStyle w:val="Content"/>
            </w:pPr>
          </w:p>
        </w:tc>
        <w:tc>
          <w:tcPr>
            <w:tcW w:w="4963" w:type="dxa"/>
          </w:tcPr>
          <w:p w14:paraId="4E25C5F2" w14:textId="1149D81C" w:rsidR="00551917" w:rsidRDefault="0038505A" w:rsidP="00551917">
            <w:pPr>
              <w:pStyle w:val="Content"/>
            </w:pPr>
            <w:r>
              <w:t>13.01.2023</w:t>
            </w:r>
          </w:p>
        </w:tc>
      </w:tr>
      <w:tr w:rsidR="00551917" w14:paraId="0D07AFD8" w14:textId="77777777" w:rsidTr="00551917">
        <w:tc>
          <w:tcPr>
            <w:tcW w:w="4963" w:type="dxa"/>
          </w:tcPr>
          <w:p w14:paraId="7DC446AA" w14:textId="70560738" w:rsidR="00551917" w:rsidRDefault="00883AA5" w:rsidP="00551917">
            <w:pPr>
              <w:pStyle w:val="Content"/>
            </w:pPr>
            <w:r>
              <w:t>Test report</w:t>
            </w:r>
          </w:p>
        </w:tc>
        <w:tc>
          <w:tcPr>
            <w:tcW w:w="4963" w:type="dxa"/>
          </w:tcPr>
          <w:p w14:paraId="6DD7DB5F" w14:textId="58F472B4" w:rsidR="00551917" w:rsidRDefault="0038505A" w:rsidP="00551917">
            <w:pPr>
              <w:pStyle w:val="Content"/>
            </w:pPr>
            <w:r>
              <w:t>13.01.2023</w:t>
            </w:r>
          </w:p>
        </w:tc>
      </w:tr>
      <w:tr w:rsidR="00883AA5" w14:paraId="09ECE980" w14:textId="77777777" w:rsidTr="00551917">
        <w:tc>
          <w:tcPr>
            <w:tcW w:w="4963" w:type="dxa"/>
          </w:tcPr>
          <w:p w14:paraId="3CB63D15" w14:textId="3572A589" w:rsidR="00883AA5" w:rsidRDefault="00883AA5" w:rsidP="00551917">
            <w:pPr>
              <w:pStyle w:val="Content"/>
            </w:pPr>
            <w:r>
              <w:t>Security report</w:t>
            </w:r>
          </w:p>
        </w:tc>
        <w:tc>
          <w:tcPr>
            <w:tcW w:w="4963" w:type="dxa"/>
          </w:tcPr>
          <w:p w14:paraId="36522F4A" w14:textId="3EF9DD7D" w:rsidR="00883AA5" w:rsidRDefault="0038505A" w:rsidP="00551917">
            <w:pPr>
              <w:pStyle w:val="Content"/>
            </w:pPr>
            <w:r>
              <w:t>13.01.2023</w:t>
            </w:r>
          </w:p>
        </w:tc>
      </w:tr>
      <w:tr w:rsidR="00883AA5" w14:paraId="780FA776" w14:textId="77777777" w:rsidTr="00551917">
        <w:tc>
          <w:tcPr>
            <w:tcW w:w="4963" w:type="dxa"/>
          </w:tcPr>
          <w:p w14:paraId="52F2BBD5" w14:textId="65C0F681" w:rsidR="00883AA5" w:rsidRDefault="00883AA5" w:rsidP="00551917">
            <w:pPr>
              <w:pStyle w:val="Content"/>
            </w:pPr>
            <w:r>
              <w:t>User experience report</w:t>
            </w:r>
          </w:p>
        </w:tc>
        <w:tc>
          <w:tcPr>
            <w:tcW w:w="4963" w:type="dxa"/>
          </w:tcPr>
          <w:p w14:paraId="451CAC6D" w14:textId="12B2C8D3" w:rsidR="00883AA5" w:rsidRDefault="0038505A" w:rsidP="00551917">
            <w:pPr>
              <w:pStyle w:val="Content"/>
            </w:pPr>
            <w:r>
              <w:t>13.01.2023</w:t>
            </w:r>
          </w:p>
        </w:tc>
      </w:tr>
    </w:tbl>
    <w:p w14:paraId="2A71C709" w14:textId="77777777" w:rsidR="00551917" w:rsidRPr="00FE7580" w:rsidRDefault="00551917" w:rsidP="00CB1F81">
      <w:pPr>
        <w:pStyle w:val="Customheading1"/>
        <w:rPr>
          <w:lang w:val="bg-BG"/>
        </w:rPr>
      </w:pPr>
    </w:p>
    <w:p w14:paraId="76F1970B" w14:textId="640C55DF" w:rsidR="00CB1F81" w:rsidRDefault="00CB1F81" w:rsidP="00CB1F81">
      <w:pPr>
        <w:pStyle w:val="Customheading1"/>
      </w:pPr>
      <w:bookmarkStart w:id="5" w:name="_Toc124450173"/>
      <w:r>
        <w:t>Constraints</w:t>
      </w:r>
      <w:bookmarkEnd w:id="5"/>
    </w:p>
    <w:p w14:paraId="484739DB" w14:textId="7670E206" w:rsidR="00A92B36" w:rsidRDefault="00A92B36" w:rsidP="00A92B36">
      <w:pPr>
        <w:pStyle w:val="Content"/>
      </w:pPr>
      <w:r>
        <w:t>The constraints for this project are as follows:</w:t>
      </w:r>
    </w:p>
    <w:p w14:paraId="639BEA0D" w14:textId="44BE8EC7" w:rsidR="00A92B36" w:rsidRDefault="003C31CB" w:rsidP="00A92B36">
      <w:pPr>
        <w:pStyle w:val="Content"/>
        <w:numPr>
          <w:ilvl w:val="0"/>
          <w:numId w:val="13"/>
        </w:numPr>
      </w:pPr>
      <w:r>
        <w:t>Java programming language</w:t>
      </w:r>
    </w:p>
    <w:p w14:paraId="5D78340B" w14:textId="5C3D355E" w:rsidR="003C31CB" w:rsidRDefault="003C31CB" w:rsidP="00A92B36">
      <w:pPr>
        <w:pStyle w:val="Content"/>
        <w:numPr>
          <w:ilvl w:val="0"/>
          <w:numId w:val="13"/>
        </w:numPr>
      </w:pPr>
      <w:r>
        <w:t>Spring Boot – used for back end of the application</w:t>
      </w:r>
    </w:p>
    <w:p w14:paraId="333532C9" w14:textId="45363B3F" w:rsidR="003C31CB" w:rsidRDefault="003C31CB" w:rsidP="00A92B36">
      <w:pPr>
        <w:pStyle w:val="Content"/>
        <w:numPr>
          <w:ilvl w:val="0"/>
          <w:numId w:val="13"/>
        </w:numPr>
      </w:pPr>
      <w:r>
        <w:t>SQL - for database</w:t>
      </w:r>
    </w:p>
    <w:p w14:paraId="4C8BC21E" w14:textId="3EAAA7DC" w:rsidR="003C31CB" w:rsidRDefault="003C31CB" w:rsidP="00A92B36">
      <w:pPr>
        <w:pStyle w:val="Content"/>
        <w:numPr>
          <w:ilvl w:val="0"/>
          <w:numId w:val="13"/>
        </w:numPr>
      </w:pPr>
      <w:r>
        <w:t>React framework (JavaScript, HTML, CSS) – for the front end</w:t>
      </w:r>
    </w:p>
    <w:p w14:paraId="33F6787E" w14:textId="072E0C15" w:rsidR="00C626CA" w:rsidRDefault="00C626CA" w:rsidP="00A92B36">
      <w:pPr>
        <w:pStyle w:val="Content"/>
        <w:numPr>
          <w:ilvl w:val="0"/>
          <w:numId w:val="13"/>
        </w:numPr>
      </w:pPr>
      <w:r>
        <w:t>Limited time - till 13.01.2023</w:t>
      </w:r>
    </w:p>
    <w:p w14:paraId="74C24896" w14:textId="77777777" w:rsidR="005A4CAB" w:rsidRDefault="005A4CAB" w:rsidP="00CB1F81">
      <w:pPr>
        <w:pStyle w:val="Customheading1"/>
      </w:pPr>
    </w:p>
    <w:p w14:paraId="095D23C3" w14:textId="6C8F8961" w:rsidR="005A4CAB" w:rsidRPr="005A4CAB" w:rsidRDefault="005A4CAB" w:rsidP="00CB1F81">
      <w:pPr>
        <w:pStyle w:val="Customheading1"/>
        <w:rPr>
          <w:lang w:val="bg-BG"/>
        </w:rPr>
      </w:pPr>
      <w:bookmarkStart w:id="6" w:name="_Toc124450174"/>
      <w:r>
        <w:t>Features</w:t>
      </w:r>
      <w:bookmarkEnd w:id="6"/>
      <w:r>
        <w:rPr>
          <w:lang w:val="bg-BG"/>
        </w:rPr>
        <w:t xml:space="preserve"> </w:t>
      </w:r>
    </w:p>
    <w:p w14:paraId="4AF533F9" w14:textId="2944B4D4" w:rsidR="000320F5" w:rsidRDefault="00052AAD" w:rsidP="00487D25">
      <w:pPr>
        <w:pStyle w:val="Content"/>
        <w:numPr>
          <w:ilvl w:val="0"/>
          <w:numId w:val="12"/>
        </w:numPr>
      </w:pPr>
      <w:r>
        <w:t>User without an account</w:t>
      </w:r>
    </w:p>
    <w:p w14:paraId="3B6F85FD" w14:textId="495CF330" w:rsidR="00052AAD" w:rsidRDefault="00052AAD" w:rsidP="00052AAD">
      <w:pPr>
        <w:pStyle w:val="Content"/>
        <w:numPr>
          <w:ilvl w:val="1"/>
          <w:numId w:val="12"/>
        </w:numPr>
      </w:pPr>
      <w:r>
        <w:t>Can view offers</w:t>
      </w:r>
    </w:p>
    <w:p w14:paraId="0DEA6516" w14:textId="747CC94D" w:rsidR="00052AAD" w:rsidRDefault="00052AAD" w:rsidP="00052AAD">
      <w:pPr>
        <w:pStyle w:val="Content"/>
        <w:numPr>
          <w:ilvl w:val="1"/>
          <w:numId w:val="12"/>
        </w:numPr>
      </w:pPr>
      <w:r>
        <w:t xml:space="preserve">Can search/filter </w:t>
      </w:r>
      <w:proofErr w:type="gramStart"/>
      <w:r>
        <w:t>offers</w:t>
      </w:r>
      <w:proofErr w:type="gramEnd"/>
    </w:p>
    <w:p w14:paraId="5A2A319F" w14:textId="594F303C" w:rsidR="00052AAD" w:rsidRDefault="00052AAD" w:rsidP="00052AAD">
      <w:pPr>
        <w:pStyle w:val="Content"/>
        <w:numPr>
          <w:ilvl w:val="1"/>
          <w:numId w:val="12"/>
        </w:numPr>
      </w:pPr>
      <w:r>
        <w:t>Can create an account</w:t>
      </w:r>
    </w:p>
    <w:p w14:paraId="5C5AAF6F" w14:textId="29A86D53" w:rsidR="00722630" w:rsidRDefault="00052AAD" w:rsidP="00722630">
      <w:pPr>
        <w:pStyle w:val="Content"/>
        <w:numPr>
          <w:ilvl w:val="0"/>
          <w:numId w:val="3"/>
        </w:numPr>
      </w:pPr>
      <w:r>
        <w:t>Regular user</w:t>
      </w:r>
    </w:p>
    <w:p w14:paraId="055795C6" w14:textId="6B9F8977" w:rsidR="00722630" w:rsidRDefault="00722630" w:rsidP="00052AAD">
      <w:pPr>
        <w:pStyle w:val="Content"/>
        <w:numPr>
          <w:ilvl w:val="1"/>
          <w:numId w:val="3"/>
        </w:numPr>
      </w:pPr>
      <w:r>
        <w:t>Can login to their account</w:t>
      </w:r>
    </w:p>
    <w:p w14:paraId="12B5D58E" w14:textId="404234E5" w:rsidR="00722630" w:rsidRDefault="00052AAD" w:rsidP="00722630">
      <w:pPr>
        <w:pStyle w:val="Content"/>
        <w:numPr>
          <w:ilvl w:val="1"/>
          <w:numId w:val="3"/>
        </w:numPr>
      </w:pPr>
      <w:r>
        <w:t>Can view offers</w:t>
      </w:r>
    </w:p>
    <w:p w14:paraId="3B7D8181" w14:textId="77777777" w:rsidR="00052AAD" w:rsidRDefault="00052AAD" w:rsidP="00052AAD">
      <w:pPr>
        <w:pStyle w:val="Content"/>
        <w:numPr>
          <w:ilvl w:val="1"/>
          <w:numId w:val="3"/>
        </w:numPr>
      </w:pPr>
      <w:r>
        <w:t xml:space="preserve">Can search/filter </w:t>
      </w:r>
      <w:proofErr w:type="gramStart"/>
      <w:r>
        <w:t>offers</w:t>
      </w:r>
      <w:proofErr w:type="gramEnd"/>
    </w:p>
    <w:p w14:paraId="6C790EFE" w14:textId="0435516D" w:rsidR="00052AAD" w:rsidRDefault="00052AAD" w:rsidP="00052AAD">
      <w:pPr>
        <w:pStyle w:val="Content"/>
        <w:numPr>
          <w:ilvl w:val="1"/>
          <w:numId w:val="3"/>
        </w:numPr>
      </w:pPr>
      <w:r>
        <w:t>Can create offers</w:t>
      </w:r>
    </w:p>
    <w:p w14:paraId="3AB25A5F" w14:textId="1174943B" w:rsidR="00052AAD" w:rsidRDefault="00052AAD" w:rsidP="00052AAD">
      <w:pPr>
        <w:pStyle w:val="Content"/>
        <w:numPr>
          <w:ilvl w:val="1"/>
          <w:numId w:val="3"/>
        </w:numPr>
      </w:pPr>
      <w:r>
        <w:t>Can edit their offers</w:t>
      </w:r>
    </w:p>
    <w:p w14:paraId="40674DDC" w14:textId="6D9955E2" w:rsidR="00052AAD" w:rsidRDefault="00052AAD" w:rsidP="00052AAD">
      <w:pPr>
        <w:pStyle w:val="Content"/>
        <w:numPr>
          <w:ilvl w:val="1"/>
          <w:numId w:val="3"/>
        </w:numPr>
      </w:pPr>
      <w:r>
        <w:t>Can delete their offers</w:t>
      </w:r>
    </w:p>
    <w:p w14:paraId="4DD796EC" w14:textId="54D6A1E0" w:rsidR="00052AAD" w:rsidRDefault="00052AAD" w:rsidP="00052AAD">
      <w:pPr>
        <w:pStyle w:val="Content"/>
        <w:numPr>
          <w:ilvl w:val="1"/>
          <w:numId w:val="3"/>
        </w:numPr>
      </w:pPr>
      <w:r>
        <w:t>Can edit their account information</w:t>
      </w:r>
    </w:p>
    <w:p w14:paraId="4E1FBCF1" w14:textId="5C3C9566" w:rsidR="00052AAD" w:rsidRDefault="00052AAD" w:rsidP="00052AAD">
      <w:pPr>
        <w:pStyle w:val="Content"/>
        <w:numPr>
          <w:ilvl w:val="0"/>
          <w:numId w:val="3"/>
        </w:numPr>
      </w:pPr>
      <w:r>
        <w:t>Admin</w:t>
      </w:r>
    </w:p>
    <w:p w14:paraId="10365460" w14:textId="2046FB50" w:rsidR="00152820" w:rsidRDefault="00152820" w:rsidP="00052AAD">
      <w:pPr>
        <w:pStyle w:val="Content"/>
        <w:numPr>
          <w:ilvl w:val="1"/>
          <w:numId w:val="3"/>
        </w:numPr>
      </w:pPr>
      <w:r>
        <w:t>Can extract general information about the application (example: most offers for car with brand “Ford”)</w:t>
      </w:r>
    </w:p>
    <w:p w14:paraId="5E23F1F8" w14:textId="5B2BC7CC" w:rsidR="00152820" w:rsidRDefault="00152820" w:rsidP="00052AAD">
      <w:pPr>
        <w:pStyle w:val="Content"/>
        <w:numPr>
          <w:ilvl w:val="1"/>
          <w:numId w:val="3"/>
        </w:numPr>
      </w:pPr>
      <w:r>
        <w:lastRenderedPageBreak/>
        <w:t>Can update and create new filter criteria</w:t>
      </w:r>
      <w:r w:rsidR="00B34EDC">
        <w:t xml:space="preserve"> (examples: car brand, gearbox type etc.)</w:t>
      </w:r>
    </w:p>
    <w:p w14:paraId="399CBA8C" w14:textId="2FBBE252" w:rsidR="00AE6EBF" w:rsidRDefault="00AE6EBF" w:rsidP="00052AAD">
      <w:pPr>
        <w:pStyle w:val="Content"/>
        <w:numPr>
          <w:ilvl w:val="1"/>
          <w:numId w:val="3"/>
        </w:numPr>
      </w:pPr>
      <w:r>
        <w:t>Can view and compare statistics about the advertisements posted on the website</w:t>
      </w:r>
    </w:p>
    <w:p w14:paraId="3E1D2F1E" w14:textId="00A567D8" w:rsidR="00D02868" w:rsidRDefault="00D02868" w:rsidP="00CB1F81">
      <w:pPr>
        <w:pStyle w:val="Customheading1"/>
      </w:pPr>
    </w:p>
    <w:p w14:paraId="57D13116" w14:textId="788499B5" w:rsidR="00847B8D" w:rsidRDefault="00847B8D" w:rsidP="00CB1F81">
      <w:pPr>
        <w:pStyle w:val="Customheading1"/>
        <w:rPr>
          <w:lang w:val="bg-BG"/>
        </w:rPr>
      </w:pPr>
      <w:bookmarkStart w:id="7" w:name="_Toc124450175"/>
      <w:r>
        <w:t>Testing</w:t>
      </w:r>
      <w:bookmarkEnd w:id="7"/>
      <w:r>
        <w:t xml:space="preserve"> </w:t>
      </w:r>
    </w:p>
    <w:p w14:paraId="662E9A50" w14:textId="6C7F96F4" w:rsidR="000320F5" w:rsidRPr="000320F5" w:rsidRDefault="000320F5" w:rsidP="000320F5">
      <w:pPr>
        <w:pStyle w:val="Content"/>
      </w:pPr>
      <w:r>
        <w:t>All features will be tested according to a test plan and will have required acceptance criteria to pass the test. A test plan with all the steps taken and requirements will be made to ensure the required standards are met and that all features of the application are working as intended.</w:t>
      </w:r>
      <w:r w:rsidR="003173A5">
        <w:t xml:space="preserve"> Unit tests are implemented for every part of the logic that this application has.</w:t>
      </w:r>
    </w:p>
    <w:p w14:paraId="17B1778E" w14:textId="77777777" w:rsidR="00106BB7" w:rsidRDefault="00106BB7" w:rsidP="00106BB7">
      <w:pPr>
        <w:pStyle w:val="Content"/>
      </w:pPr>
    </w:p>
    <w:p w14:paraId="70C7BBEB" w14:textId="77777777" w:rsidR="00A86138" w:rsidRDefault="00A86138" w:rsidP="00CB1F81">
      <w:pPr>
        <w:pStyle w:val="Customheading1"/>
      </w:pPr>
    </w:p>
    <w:p w14:paraId="5CBD6895" w14:textId="2A5A1328" w:rsidR="00CB1F81" w:rsidRPr="00C5446D" w:rsidRDefault="00CB1F81" w:rsidP="00CB1F81">
      <w:pPr>
        <w:pStyle w:val="Customheading1"/>
        <w:rPr>
          <w:lang w:val="bg-BG"/>
        </w:rPr>
      </w:pPr>
      <w:bookmarkStart w:id="8" w:name="_Toc124450176"/>
      <w:r>
        <w:t>Work plan</w:t>
      </w:r>
      <w:bookmarkEnd w:id="8"/>
      <w:r w:rsidR="00C5446D">
        <w:t xml:space="preserve"> </w:t>
      </w:r>
    </w:p>
    <w:p w14:paraId="544DF0C9" w14:textId="3030123A" w:rsidR="00E5478E" w:rsidRDefault="00D62E09" w:rsidP="00E5478E">
      <w:pPr>
        <w:pStyle w:val="ListParagraph"/>
        <w:numPr>
          <w:ilvl w:val="0"/>
          <w:numId w:val="6"/>
        </w:numPr>
      </w:pPr>
      <w:r>
        <w:t>Sprint 1</w:t>
      </w:r>
      <w:r w:rsidR="00576C40">
        <w:t xml:space="preserve"> – Initial back-end setup</w:t>
      </w:r>
    </w:p>
    <w:tbl>
      <w:tblPr>
        <w:tblStyle w:val="TableGrid"/>
        <w:tblW w:w="0" w:type="auto"/>
        <w:tblInd w:w="720" w:type="dxa"/>
        <w:tblLook w:val="04A0" w:firstRow="1" w:lastRow="0" w:firstColumn="1" w:lastColumn="0" w:noHBand="0" w:noVBand="1"/>
      </w:tblPr>
      <w:tblGrid>
        <w:gridCol w:w="2558"/>
        <w:gridCol w:w="4729"/>
        <w:gridCol w:w="1919"/>
      </w:tblGrid>
      <w:tr w:rsidR="00C056BA" w14:paraId="35367DCD" w14:textId="6896056E" w:rsidTr="00C056BA">
        <w:tc>
          <w:tcPr>
            <w:tcW w:w="3412" w:type="dxa"/>
            <w:shd w:val="clear" w:color="auto" w:fill="FFBD47" w:themeFill="accent2"/>
          </w:tcPr>
          <w:p w14:paraId="26A1527B" w14:textId="4073D88D" w:rsidR="00C056BA" w:rsidRDefault="00C056BA" w:rsidP="00D62E09">
            <w:pPr>
              <w:pStyle w:val="ListParagraph"/>
              <w:ind w:left="0"/>
            </w:pPr>
            <w:r>
              <w:t>Activities</w:t>
            </w:r>
          </w:p>
        </w:tc>
        <w:tc>
          <w:tcPr>
            <w:tcW w:w="3228" w:type="dxa"/>
            <w:shd w:val="clear" w:color="auto" w:fill="FFBD47" w:themeFill="accent2"/>
          </w:tcPr>
          <w:p w14:paraId="15E60ABC" w14:textId="1E77AEA2" w:rsidR="00C056BA" w:rsidRDefault="00C056BA" w:rsidP="00D62E09">
            <w:pPr>
              <w:pStyle w:val="ListParagraph"/>
              <w:ind w:left="0"/>
            </w:pPr>
            <w:r>
              <w:t>Deliverables</w:t>
            </w:r>
          </w:p>
        </w:tc>
        <w:tc>
          <w:tcPr>
            <w:tcW w:w="2566" w:type="dxa"/>
            <w:shd w:val="clear" w:color="auto" w:fill="FFBD47" w:themeFill="accent2"/>
          </w:tcPr>
          <w:p w14:paraId="5E5B2932" w14:textId="043CBD27" w:rsidR="00C056BA" w:rsidRDefault="00FD3F43" w:rsidP="00D62E09">
            <w:pPr>
              <w:pStyle w:val="ListParagraph"/>
              <w:ind w:left="0"/>
            </w:pPr>
            <w:r>
              <w:t>Date</w:t>
            </w:r>
          </w:p>
        </w:tc>
      </w:tr>
      <w:tr w:rsidR="00C056BA" w14:paraId="70DAD397" w14:textId="6A485401" w:rsidTr="00C056BA">
        <w:tc>
          <w:tcPr>
            <w:tcW w:w="3412" w:type="dxa"/>
          </w:tcPr>
          <w:p w14:paraId="4583D792" w14:textId="5BA4DF7D" w:rsidR="00C056BA" w:rsidRDefault="00C056BA" w:rsidP="00D62E09">
            <w:pPr>
              <w:pStyle w:val="ListParagraph"/>
              <w:ind w:left="0"/>
            </w:pPr>
            <w:r>
              <w:t>Initial documentation plan</w:t>
            </w:r>
          </w:p>
        </w:tc>
        <w:tc>
          <w:tcPr>
            <w:tcW w:w="3228" w:type="dxa"/>
          </w:tcPr>
          <w:p w14:paraId="6DF1D08E" w14:textId="3DCE9381" w:rsidR="00C056BA" w:rsidRDefault="00FD3F43" w:rsidP="00D62E09">
            <w:pPr>
              <w:pStyle w:val="ListParagraph"/>
              <w:ind w:left="0"/>
            </w:pPr>
            <w:r>
              <w:t>Project Plan, Backlog</w:t>
            </w:r>
          </w:p>
        </w:tc>
        <w:tc>
          <w:tcPr>
            <w:tcW w:w="2566" w:type="dxa"/>
          </w:tcPr>
          <w:p w14:paraId="73CB9954" w14:textId="71A8D034" w:rsidR="00C056BA" w:rsidRDefault="00FD3F43" w:rsidP="00D62E09">
            <w:pPr>
              <w:pStyle w:val="ListParagraph"/>
              <w:ind w:left="0"/>
            </w:pPr>
            <w:r>
              <w:t>16.09.2022</w:t>
            </w:r>
          </w:p>
        </w:tc>
      </w:tr>
      <w:tr w:rsidR="00C056BA" w14:paraId="374897D3" w14:textId="64C62C17" w:rsidTr="00C056BA">
        <w:tc>
          <w:tcPr>
            <w:tcW w:w="3412" w:type="dxa"/>
          </w:tcPr>
          <w:p w14:paraId="0C1F00F5" w14:textId="666423E6" w:rsidR="00C056BA" w:rsidRDefault="00C056BA" w:rsidP="00D62E09">
            <w:pPr>
              <w:pStyle w:val="ListParagraph"/>
              <w:ind w:left="0"/>
            </w:pPr>
            <w:r>
              <w:t>Git repository</w:t>
            </w:r>
          </w:p>
        </w:tc>
        <w:tc>
          <w:tcPr>
            <w:tcW w:w="3228" w:type="dxa"/>
          </w:tcPr>
          <w:p w14:paraId="1C745E0B" w14:textId="7A9653F7" w:rsidR="00C056BA" w:rsidRDefault="00FD3F43" w:rsidP="00D62E09">
            <w:pPr>
              <w:pStyle w:val="ListParagraph"/>
              <w:ind w:left="0"/>
            </w:pPr>
            <w:r>
              <w:t xml:space="preserve">Link to git repository: </w:t>
            </w:r>
            <w:r w:rsidRPr="00FD3F43">
              <w:t>https://git.fhict.nl/I477424/individual-project-sem3-carshop.git</w:t>
            </w:r>
          </w:p>
        </w:tc>
        <w:tc>
          <w:tcPr>
            <w:tcW w:w="2566" w:type="dxa"/>
          </w:tcPr>
          <w:p w14:paraId="219662DF" w14:textId="74485A1E" w:rsidR="00C056BA" w:rsidRDefault="00FD3F43" w:rsidP="00D62E09">
            <w:pPr>
              <w:pStyle w:val="ListParagraph"/>
              <w:ind w:left="0"/>
            </w:pPr>
            <w:r>
              <w:t>16.09.2022</w:t>
            </w:r>
          </w:p>
        </w:tc>
      </w:tr>
      <w:tr w:rsidR="00C056BA" w14:paraId="6CB4988C" w14:textId="215BC9CC" w:rsidTr="00C056BA">
        <w:tc>
          <w:tcPr>
            <w:tcW w:w="3412" w:type="dxa"/>
          </w:tcPr>
          <w:p w14:paraId="7ACB1302" w14:textId="00F868C0" w:rsidR="00C056BA" w:rsidRDefault="00C056BA" w:rsidP="00D62E09">
            <w:pPr>
              <w:pStyle w:val="ListParagraph"/>
              <w:ind w:left="0"/>
            </w:pPr>
            <w:r w:rsidRPr="00D62E09">
              <w:t>First setup of Restful API</w:t>
            </w:r>
          </w:p>
        </w:tc>
        <w:tc>
          <w:tcPr>
            <w:tcW w:w="3228" w:type="dxa"/>
          </w:tcPr>
          <w:p w14:paraId="5BA53A26" w14:textId="76630908" w:rsidR="00C056BA" w:rsidRDefault="00FD3F43" w:rsidP="00D62E09">
            <w:pPr>
              <w:pStyle w:val="ListParagraph"/>
              <w:ind w:left="0"/>
            </w:pPr>
            <w:r>
              <w:t>First GET, Post, Delete requests</w:t>
            </w:r>
          </w:p>
        </w:tc>
        <w:tc>
          <w:tcPr>
            <w:tcW w:w="2566" w:type="dxa"/>
          </w:tcPr>
          <w:p w14:paraId="59596735" w14:textId="16B61B39" w:rsidR="00C056BA" w:rsidRDefault="00FD3F43" w:rsidP="00D62E09">
            <w:pPr>
              <w:pStyle w:val="ListParagraph"/>
              <w:ind w:left="0"/>
            </w:pPr>
            <w:r>
              <w:t>16.09.2022</w:t>
            </w:r>
          </w:p>
        </w:tc>
      </w:tr>
    </w:tbl>
    <w:p w14:paraId="325D6F07" w14:textId="572E25BC" w:rsidR="00E5478E" w:rsidRDefault="00E5478E" w:rsidP="00D62E09">
      <w:pPr>
        <w:pStyle w:val="ListParagraph"/>
      </w:pPr>
    </w:p>
    <w:p w14:paraId="5229DF3E" w14:textId="641710DE" w:rsidR="00E5478E" w:rsidRDefault="00E5478E" w:rsidP="00E5478E">
      <w:pPr>
        <w:pStyle w:val="ListParagraph"/>
        <w:numPr>
          <w:ilvl w:val="0"/>
          <w:numId w:val="6"/>
        </w:numPr>
      </w:pPr>
      <w:r>
        <w:t>Sprint 2</w:t>
      </w:r>
      <w:r w:rsidR="00576C40">
        <w:t xml:space="preserve"> – Initial front-end setup</w:t>
      </w:r>
    </w:p>
    <w:tbl>
      <w:tblPr>
        <w:tblStyle w:val="TableGrid"/>
        <w:tblW w:w="0" w:type="auto"/>
        <w:tblInd w:w="720" w:type="dxa"/>
        <w:tblLook w:val="04A0" w:firstRow="1" w:lastRow="0" w:firstColumn="1" w:lastColumn="0" w:noHBand="0" w:noVBand="1"/>
      </w:tblPr>
      <w:tblGrid>
        <w:gridCol w:w="2441"/>
        <w:gridCol w:w="4729"/>
        <w:gridCol w:w="2036"/>
      </w:tblGrid>
      <w:tr w:rsidR="001108EE" w14:paraId="4C941001" w14:textId="77777777" w:rsidTr="00FD3F43">
        <w:tc>
          <w:tcPr>
            <w:tcW w:w="3412" w:type="dxa"/>
            <w:shd w:val="clear" w:color="auto" w:fill="FFBD47" w:themeFill="accent2"/>
          </w:tcPr>
          <w:p w14:paraId="595CC767" w14:textId="77777777" w:rsidR="001108EE" w:rsidRDefault="001108EE" w:rsidP="001108EE">
            <w:pPr>
              <w:pStyle w:val="ListParagraph"/>
              <w:ind w:left="0"/>
            </w:pPr>
            <w:r>
              <w:t>Activities</w:t>
            </w:r>
          </w:p>
        </w:tc>
        <w:tc>
          <w:tcPr>
            <w:tcW w:w="2566" w:type="dxa"/>
            <w:shd w:val="clear" w:color="auto" w:fill="FFBD47" w:themeFill="accent2"/>
          </w:tcPr>
          <w:p w14:paraId="69FE0EE6" w14:textId="7AFBFDA5" w:rsidR="001108EE" w:rsidRDefault="001108EE" w:rsidP="001108EE">
            <w:pPr>
              <w:pStyle w:val="ListParagraph"/>
              <w:ind w:left="0"/>
            </w:pPr>
            <w:r>
              <w:t>Deliverables</w:t>
            </w:r>
          </w:p>
        </w:tc>
        <w:tc>
          <w:tcPr>
            <w:tcW w:w="3228" w:type="dxa"/>
            <w:shd w:val="clear" w:color="auto" w:fill="FFBD47" w:themeFill="accent2"/>
          </w:tcPr>
          <w:p w14:paraId="575AAC62" w14:textId="30A67E59" w:rsidR="001108EE" w:rsidRDefault="001108EE" w:rsidP="001108EE">
            <w:pPr>
              <w:pStyle w:val="ListParagraph"/>
              <w:ind w:left="0"/>
            </w:pPr>
            <w:r>
              <w:t>Date</w:t>
            </w:r>
          </w:p>
        </w:tc>
      </w:tr>
      <w:tr w:rsidR="001108EE" w14:paraId="127CCB66" w14:textId="77777777" w:rsidTr="00FD3F43">
        <w:tc>
          <w:tcPr>
            <w:tcW w:w="3412" w:type="dxa"/>
          </w:tcPr>
          <w:p w14:paraId="6736DF7C" w14:textId="266E2A4B" w:rsidR="001108EE" w:rsidRDefault="001108EE" w:rsidP="001108EE">
            <w:pPr>
              <w:pStyle w:val="ListParagraph"/>
              <w:ind w:left="0"/>
            </w:pPr>
            <w:r>
              <w:t>Updated documentation</w:t>
            </w:r>
          </w:p>
        </w:tc>
        <w:tc>
          <w:tcPr>
            <w:tcW w:w="2566" w:type="dxa"/>
          </w:tcPr>
          <w:p w14:paraId="3EA82244" w14:textId="3FDEF8B0" w:rsidR="001108EE" w:rsidRDefault="00576C40" w:rsidP="001108EE">
            <w:pPr>
              <w:pStyle w:val="ListParagraph"/>
              <w:ind w:left="0"/>
            </w:pPr>
            <w:r>
              <w:t>Project Plan, Backlog</w:t>
            </w:r>
          </w:p>
        </w:tc>
        <w:tc>
          <w:tcPr>
            <w:tcW w:w="3228" w:type="dxa"/>
          </w:tcPr>
          <w:p w14:paraId="3F28922E" w14:textId="528E7840" w:rsidR="001108EE" w:rsidRDefault="001108EE" w:rsidP="001108EE">
            <w:pPr>
              <w:pStyle w:val="ListParagraph"/>
              <w:ind w:left="0"/>
            </w:pPr>
            <w:r>
              <w:t>07.10.2022</w:t>
            </w:r>
          </w:p>
        </w:tc>
      </w:tr>
      <w:tr w:rsidR="001108EE" w14:paraId="35C8E222" w14:textId="77777777" w:rsidTr="00FD3F43">
        <w:tc>
          <w:tcPr>
            <w:tcW w:w="3412" w:type="dxa"/>
          </w:tcPr>
          <w:p w14:paraId="351E3089" w14:textId="31CB73EE" w:rsidR="001108EE" w:rsidRDefault="001108EE" w:rsidP="001108EE">
            <w:pPr>
              <w:pStyle w:val="ListParagraph"/>
              <w:ind w:left="0"/>
            </w:pPr>
            <w:r>
              <w:t>Design document version 1</w:t>
            </w:r>
          </w:p>
        </w:tc>
        <w:tc>
          <w:tcPr>
            <w:tcW w:w="2566" w:type="dxa"/>
          </w:tcPr>
          <w:p w14:paraId="0E0DA633" w14:textId="21457343" w:rsidR="001108EE" w:rsidRDefault="00FB3F94" w:rsidP="001108EE">
            <w:pPr>
              <w:pStyle w:val="ListParagraph"/>
              <w:ind w:left="0"/>
            </w:pPr>
            <w:r>
              <w:t>Design document</w:t>
            </w:r>
          </w:p>
        </w:tc>
        <w:tc>
          <w:tcPr>
            <w:tcW w:w="3228" w:type="dxa"/>
          </w:tcPr>
          <w:p w14:paraId="6238BD73" w14:textId="53375D93" w:rsidR="001108EE" w:rsidRDefault="001108EE" w:rsidP="001108EE">
            <w:pPr>
              <w:pStyle w:val="ListParagraph"/>
              <w:ind w:left="0"/>
            </w:pPr>
            <w:r>
              <w:t>07.10.2022</w:t>
            </w:r>
          </w:p>
        </w:tc>
      </w:tr>
      <w:tr w:rsidR="001108EE" w14:paraId="14D63610" w14:textId="77777777" w:rsidTr="00FD3F43">
        <w:tc>
          <w:tcPr>
            <w:tcW w:w="3412" w:type="dxa"/>
          </w:tcPr>
          <w:p w14:paraId="5893D5FB" w14:textId="23693013" w:rsidR="001108EE" w:rsidRDefault="001108EE" w:rsidP="001108EE">
            <w:pPr>
              <w:pStyle w:val="ListParagraph"/>
              <w:ind w:left="0"/>
            </w:pPr>
            <w:r>
              <w:lastRenderedPageBreak/>
              <w:t>1</w:t>
            </w:r>
            <w:r w:rsidRPr="00E5478E">
              <w:rPr>
                <w:vertAlign w:val="superscript"/>
              </w:rPr>
              <w:t>st</w:t>
            </w:r>
            <w:r>
              <w:t xml:space="preserve"> prototype iteration</w:t>
            </w:r>
          </w:p>
        </w:tc>
        <w:tc>
          <w:tcPr>
            <w:tcW w:w="2566" w:type="dxa"/>
          </w:tcPr>
          <w:p w14:paraId="09F5BFC6" w14:textId="77777777" w:rsidR="001108EE" w:rsidRDefault="00FB3F94" w:rsidP="001108EE">
            <w:pPr>
              <w:pStyle w:val="ListParagraph"/>
              <w:ind w:left="0"/>
            </w:pPr>
            <w:r>
              <w:t>React Front-end</w:t>
            </w:r>
          </w:p>
          <w:p w14:paraId="6CA6A775" w14:textId="12A99231" w:rsidR="004A7D79" w:rsidRDefault="004A7D79" w:rsidP="001108EE">
            <w:pPr>
              <w:pStyle w:val="ListParagraph"/>
              <w:ind w:left="0"/>
            </w:pPr>
            <w:r>
              <w:t xml:space="preserve">Link to it repository: </w:t>
            </w:r>
            <w:r w:rsidRPr="004A7D79">
              <w:t>https://git.fhict.nl/I477424/individual-project-sem3-car-shop-front-end</w:t>
            </w:r>
          </w:p>
        </w:tc>
        <w:tc>
          <w:tcPr>
            <w:tcW w:w="3228" w:type="dxa"/>
          </w:tcPr>
          <w:p w14:paraId="3A84D46D" w14:textId="3CADA52E" w:rsidR="001108EE" w:rsidRDefault="001108EE" w:rsidP="001108EE">
            <w:pPr>
              <w:pStyle w:val="ListParagraph"/>
              <w:ind w:left="0"/>
            </w:pPr>
            <w:r>
              <w:t>07.10.2022</w:t>
            </w:r>
          </w:p>
        </w:tc>
      </w:tr>
      <w:tr w:rsidR="001108EE" w14:paraId="2F4AB3E3" w14:textId="77777777" w:rsidTr="00FD3F43">
        <w:tc>
          <w:tcPr>
            <w:tcW w:w="3412" w:type="dxa"/>
          </w:tcPr>
          <w:p w14:paraId="78E4BCD4" w14:textId="2C7C7ADD" w:rsidR="001108EE" w:rsidRDefault="001108EE" w:rsidP="001108EE">
            <w:pPr>
              <w:pStyle w:val="ListParagraph"/>
              <w:ind w:left="0"/>
            </w:pPr>
            <w:r>
              <w:t>Applied research document</w:t>
            </w:r>
          </w:p>
        </w:tc>
        <w:tc>
          <w:tcPr>
            <w:tcW w:w="2566" w:type="dxa"/>
          </w:tcPr>
          <w:p w14:paraId="69CDCF89" w14:textId="1390B6D0" w:rsidR="001108EE" w:rsidRDefault="008B6E61" w:rsidP="001108EE">
            <w:pPr>
              <w:pStyle w:val="ListParagraph"/>
              <w:ind w:left="0"/>
            </w:pPr>
            <w:r>
              <w:t>Applied research document</w:t>
            </w:r>
          </w:p>
        </w:tc>
        <w:tc>
          <w:tcPr>
            <w:tcW w:w="3228" w:type="dxa"/>
          </w:tcPr>
          <w:p w14:paraId="7A2D19FB" w14:textId="507313DC" w:rsidR="001108EE" w:rsidRDefault="001108EE" w:rsidP="001108EE">
            <w:pPr>
              <w:pStyle w:val="ListParagraph"/>
              <w:ind w:left="0"/>
            </w:pPr>
            <w:r>
              <w:t>07.10.2022</w:t>
            </w:r>
          </w:p>
        </w:tc>
      </w:tr>
    </w:tbl>
    <w:p w14:paraId="260FEC75" w14:textId="43151C14" w:rsidR="00E5478E" w:rsidRDefault="00E5478E" w:rsidP="00E5478E">
      <w:pPr>
        <w:ind w:left="720"/>
      </w:pPr>
    </w:p>
    <w:p w14:paraId="6C427144" w14:textId="5663E47A" w:rsidR="00AC742F" w:rsidRDefault="00AC742F" w:rsidP="00AC742F">
      <w:pPr>
        <w:pStyle w:val="ListParagraph"/>
        <w:numPr>
          <w:ilvl w:val="0"/>
          <w:numId w:val="6"/>
        </w:numPr>
      </w:pPr>
      <w:r>
        <w:t>Sprint 3</w:t>
      </w:r>
    </w:p>
    <w:tbl>
      <w:tblPr>
        <w:tblStyle w:val="TableGrid"/>
        <w:tblW w:w="0" w:type="auto"/>
        <w:tblInd w:w="720" w:type="dxa"/>
        <w:tblLook w:val="04A0" w:firstRow="1" w:lastRow="0" w:firstColumn="1" w:lastColumn="0" w:noHBand="0" w:noVBand="1"/>
      </w:tblPr>
      <w:tblGrid>
        <w:gridCol w:w="3412"/>
        <w:gridCol w:w="2566"/>
        <w:gridCol w:w="3228"/>
      </w:tblGrid>
      <w:tr w:rsidR="001108EE" w14:paraId="7D97087A" w14:textId="77777777" w:rsidTr="00FD3F43">
        <w:tc>
          <w:tcPr>
            <w:tcW w:w="3412" w:type="dxa"/>
            <w:shd w:val="clear" w:color="auto" w:fill="FFBD47" w:themeFill="accent2"/>
          </w:tcPr>
          <w:p w14:paraId="4C00397C" w14:textId="77777777" w:rsidR="001108EE" w:rsidRDefault="001108EE" w:rsidP="001108EE">
            <w:pPr>
              <w:pStyle w:val="ListParagraph"/>
              <w:ind w:left="0"/>
            </w:pPr>
            <w:r>
              <w:t>Activities</w:t>
            </w:r>
          </w:p>
        </w:tc>
        <w:tc>
          <w:tcPr>
            <w:tcW w:w="2566" w:type="dxa"/>
            <w:shd w:val="clear" w:color="auto" w:fill="FFBD47" w:themeFill="accent2"/>
          </w:tcPr>
          <w:p w14:paraId="30FE921E" w14:textId="303EAD43" w:rsidR="001108EE" w:rsidRDefault="001108EE" w:rsidP="001108EE">
            <w:pPr>
              <w:pStyle w:val="ListParagraph"/>
              <w:ind w:left="0"/>
            </w:pPr>
            <w:r>
              <w:t>Deliverables</w:t>
            </w:r>
          </w:p>
        </w:tc>
        <w:tc>
          <w:tcPr>
            <w:tcW w:w="3228" w:type="dxa"/>
            <w:shd w:val="clear" w:color="auto" w:fill="FFBD47" w:themeFill="accent2"/>
          </w:tcPr>
          <w:p w14:paraId="3FAA2695" w14:textId="5E2EC645" w:rsidR="001108EE" w:rsidRDefault="001108EE" w:rsidP="001108EE">
            <w:pPr>
              <w:pStyle w:val="ListParagraph"/>
              <w:ind w:left="0"/>
            </w:pPr>
            <w:r>
              <w:t>Date</w:t>
            </w:r>
          </w:p>
        </w:tc>
      </w:tr>
      <w:tr w:rsidR="001108EE" w14:paraId="332D192D" w14:textId="77777777" w:rsidTr="00FD3F43">
        <w:tc>
          <w:tcPr>
            <w:tcW w:w="3412" w:type="dxa"/>
          </w:tcPr>
          <w:p w14:paraId="262D352C" w14:textId="77777777" w:rsidR="001108EE" w:rsidRDefault="001108EE" w:rsidP="001108EE">
            <w:pPr>
              <w:pStyle w:val="ListParagraph"/>
              <w:ind w:left="0"/>
            </w:pPr>
            <w:r>
              <w:t>Updated documentation</w:t>
            </w:r>
          </w:p>
        </w:tc>
        <w:tc>
          <w:tcPr>
            <w:tcW w:w="2566" w:type="dxa"/>
          </w:tcPr>
          <w:p w14:paraId="56BE718B" w14:textId="5397E76A" w:rsidR="001108EE" w:rsidRDefault="00AA5FCC" w:rsidP="001108EE">
            <w:pPr>
              <w:pStyle w:val="ListParagraph"/>
              <w:ind w:left="0"/>
            </w:pPr>
            <w:r>
              <w:t>Project plan</w:t>
            </w:r>
          </w:p>
        </w:tc>
        <w:tc>
          <w:tcPr>
            <w:tcW w:w="3228" w:type="dxa"/>
          </w:tcPr>
          <w:p w14:paraId="2F5D8E69" w14:textId="31384511" w:rsidR="001108EE" w:rsidRDefault="001108EE" w:rsidP="001108EE">
            <w:pPr>
              <w:pStyle w:val="ListParagraph"/>
              <w:ind w:left="0"/>
            </w:pPr>
            <w:r>
              <w:t>04.11.2022</w:t>
            </w:r>
          </w:p>
        </w:tc>
      </w:tr>
      <w:tr w:rsidR="001108EE" w14:paraId="754D54A0" w14:textId="77777777" w:rsidTr="00FD3F43">
        <w:tc>
          <w:tcPr>
            <w:tcW w:w="3412" w:type="dxa"/>
          </w:tcPr>
          <w:p w14:paraId="642BB4AD" w14:textId="6CB5C176" w:rsidR="001108EE" w:rsidRDefault="001108EE" w:rsidP="001108EE">
            <w:pPr>
              <w:pStyle w:val="ListParagraph"/>
              <w:ind w:left="0"/>
            </w:pPr>
            <w:r>
              <w:t>Design document version 2</w:t>
            </w:r>
          </w:p>
        </w:tc>
        <w:tc>
          <w:tcPr>
            <w:tcW w:w="2566" w:type="dxa"/>
          </w:tcPr>
          <w:p w14:paraId="7D25C0FE" w14:textId="54A0BB9B" w:rsidR="001108EE" w:rsidRDefault="00AA5FCC" w:rsidP="001108EE">
            <w:pPr>
              <w:pStyle w:val="ListParagraph"/>
              <w:ind w:left="0"/>
            </w:pPr>
            <w:r>
              <w:t>Design document v2</w:t>
            </w:r>
          </w:p>
        </w:tc>
        <w:tc>
          <w:tcPr>
            <w:tcW w:w="3228" w:type="dxa"/>
          </w:tcPr>
          <w:p w14:paraId="7BBF4F2C" w14:textId="6316CF90" w:rsidR="001108EE" w:rsidRDefault="001108EE" w:rsidP="001108EE">
            <w:pPr>
              <w:pStyle w:val="ListParagraph"/>
              <w:ind w:left="0"/>
            </w:pPr>
            <w:r>
              <w:t>04.11.2022</w:t>
            </w:r>
          </w:p>
        </w:tc>
      </w:tr>
      <w:tr w:rsidR="001108EE" w14:paraId="49D5F6D9" w14:textId="77777777" w:rsidTr="00FD3F43">
        <w:tc>
          <w:tcPr>
            <w:tcW w:w="3412" w:type="dxa"/>
          </w:tcPr>
          <w:p w14:paraId="32B471E4" w14:textId="552B2208" w:rsidR="001108EE" w:rsidRDefault="001108EE" w:rsidP="001108EE">
            <w:pPr>
              <w:pStyle w:val="ListParagraph"/>
              <w:ind w:left="0"/>
            </w:pPr>
            <w:r w:rsidRPr="00AC742F">
              <w:t>Quality assurance in Git using SonarQube</w:t>
            </w:r>
            <w:r>
              <w:t xml:space="preserve"> screenshot</w:t>
            </w:r>
          </w:p>
        </w:tc>
        <w:tc>
          <w:tcPr>
            <w:tcW w:w="2566" w:type="dxa"/>
          </w:tcPr>
          <w:p w14:paraId="7258AB19" w14:textId="34B9FDB6" w:rsidR="001108EE" w:rsidRDefault="00AA5FCC" w:rsidP="001108EE">
            <w:pPr>
              <w:pStyle w:val="ListParagraph"/>
              <w:ind w:left="0"/>
            </w:pPr>
            <w:r>
              <w:t>Screenshot</w:t>
            </w:r>
          </w:p>
        </w:tc>
        <w:tc>
          <w:tcPr>
            <w:tcW w:w="3228" w:type="dxa"/>
          </w:tcPr>
          <w:p w14:paraId="4F8203BB" w14:textId="2C69CFE1" w:rsidR="001108EE" w:rsidRDefault="001108EE" w:rsidP="001108EE">
            <w:pPr>
              <w:pStyle w:val="ListParagraph"/>
              <w:ind w:left="0"/>
            </w:pPr>
            <w:r>
              <w:t>04.11.2022</w:t>
            </w:r>
          </w:p>
        </w:tc>
      </w:tr>
      <w:tr w:rsidR="001108EE" w14:paraId="20A40DAC" w14:textId="77777777" w:rsidTr="00FD3F43">
        <w:tc>
          <w:tcPr>
            <w:tcW w:w="3412" w:type="dxa"/>
          </w:tcPr>
          <w:p w14:paraId="306BBB79" w14:textId="33720553" w:rsidR="001108EE" w:rsidRDefault="001108EE" w:rsidP="001108EE">
            <w:pPr>
              <w:pStyle w:val="ListParagraph"/>
              <w:ind w:left="0"/>
            </w:pPr>
            <w:r>
              <w:t>Test plan</w:t>
            </w:r>
          </w:p>
        </w:tc>
        <w:tc>
          <w:tcPr>
            <w:tcW w:w="2566" w:type="dxa"/>
          </w:tcPr>
          <w:p w14:paraId="3F8F8667" w14:textId="5711E6F7" w:rsidR="001108EE" w:rsidRDefault="00AA5FCC" w:rsidP="001108EE">
            <w:pPr>
              <w:pStyle w:val="ListParagraph"/>
              <w:ind w:left="0"/>
            </w:pPr>
            <w:r>
              <w:t>Test plan</w:t>
            </w:r>
          </w:p>
        </w:tc>
        <w:tc>
          <w:tcPr>
            <w:tcW w:w="3228" w:type="dxa"/>
          </w:tcPr>
          <w:p w14:paraId="3003E63A" w14:textId="4EA8DF68" w:rsidR="001108EE" w:rsidRDefault="001108EE" w:rsidP="001108EE">
            <w:pPr>
              <w:pStyle w:val="ListParagraph"/>
              <w:ind w:left="0"/>
            </w:pPr>
            <w:r>
              <w:t>04.11.2022</w:t>
            </w:r>
          </w:p>
        </w:tc>
      </w:tr>
      <w:tr w:rsidR="001108EE" w14:paraId="1F870705" w14:textId="77777777" w:rsidTr="00FD3F43">
        <w:tc>
          <w:tcPr>
            <w:tcW w:w="3412" w:type="dxa"/>
          </w:tcPr>
          <w:p w14:paraId="4842523F" w14:textId="6AA4B6B2" w:rsidR="001108EE" w:rsidRDefault="001108EE" w:rsidP="001108EE">
            <w:pPr>
              <w:pStyle w:val="ListParagraph"/>
              <w:ind w:left="0"/>
            </w:pPr>
            <w:r>
              <w:t>2</w:t>
            </w:r>
            <w:r w:rsidRPr="00AC742F">
              <w:rPr>
                <w:vertAlign w:val="superscript"/>
              </w:rPr>
              <w:t>nd</w:t>
            </w:r>
            <w:r>
              <w:t xml:space="preserve"> prototype iteration</w:t>
            </w:r>
          </w:p>
        </w:tc>
        <w:tc>
          <w:tcPr>
            <w:tcW w:w="2566" w:type="dxa"/>
          </w:tcPr>
          <w:p w14:paraId="7D5321D8" w14:textId="0CF002AE" w:rsidR="001108EE" w:rsidRDefault="003E7566" w:rsidP="001108EE">
            <w:pPr>
              <w:pStyle w:val="ListParagraph"/>
              <w:ind w:left="0"/>
            </w:pPr>
            <w:r>
              <w:t>Car Shop application</w:t>
            </w:r>
          </w:p>
        </w:tc>
        <w:tc>
          <w:tcPr>
            <w:tcW w:w="3228" w:type="dxa"/>
          </w:tcPr>
          <w:p w14:paraId="335A0538" w14:textId="0023ED4C" w:rsidR="001108EE" w:rsidRDefault="001108EE" w:rsidP="001108EE">
            <w:pPr>
              <w:pStyle w:val="ListParagraph"/>
              <w:ind w:left="0"/>
            </w:pPr>
            <w:r>
              <w:t>04.11.2022</w:t>
            </w:r>
          </w:p>
        </w:tc>
      </w:tr>
      <w:tr w:rsidR="001108EE" w14:paraId="29F30AB7" w14:textId="77777777" w:rsidTr="00FD3F43">
        <w:tc>
          <w:tcPr>
            <w:tcW w:w="3412" w:type="dxa"/>
          </w:tcPr>
          <w:p w14:paraId="47EC196B" w14:textId="6E235D13" w:rsidR="001108EE" w:rsidRDefault="001108EE" w:rsidP="001108EE">
            <w:pPr>
              <w:pStyle w:val="ListParagraph"/>
              <w:ind w:left="0"/>
            </w:pPr>
            <w:r>
              <w:t>Research document</w:t>
            </w:r>
          </w:p>
        </w:tc>
        <w:tc>
          <w:tcPr>
            <w:tcW w:w="2566" w:type="dxa"/>
          </w:tcPr>
          <w:p w14:paraId="1CCD034F" w14:textId="20F4C9E6" w:rsidR="001108EE" w:rsidRDefault="00AA5FCC" w:rsidP="001108EE">
            <w:pPr>
              <w:pStyle w:val="ListParagraph"/>
              <w:ind w:left="0"/>
            </w:pPr>
            <w:r>
              <w:t>Research document</w:t>
            </w:r>
          </w:p>
        </w:tc>
        <w:tc>
          <w:tcPr>
            <w:tcW w:w="3228" w:type="dxa"/>
          </w:tcPr>
          <w:p w14:paraId="4797E9D9" w14:textId="7946663C" w:rsidR="001108EE" w:rsidRDefault="001108EE" w:rsidP="001108EE">
            <w:pPr>
              <w:pStyle w:val="ListParagraph"/>
              <w:ind w:left="0"/>
            </w:pPr>
            <w:r>
              <w:t>04.11.2022</w:t>
            </w:r>
          </w:p>
        </w:tc>
      </w:tr>
    </w:tbl>
    <w:p w14:paraId="1BE2F0F4" w14:textId="1F6E3FEB" w:rsidR="00AC742F" w:rsidRDefault="00AC742F" w:rsidP="00E5478E">
      <w:pPr>
        <w:ind w:left="720"/>
      </w:pPr>
    </w:p>
    <w:p w14:paraId="2AE83511" w14:textId="1BF6D575" w:rsidR="00EE3290" w:rsidRDefault="00EE3290" w:rsidP="00EE3290">
      <w:pPr>
        <w:pStyle w:val="ListParagraph"/>
        <w:numPr>
          <w:ilvl w:val="0"/>
          <w:numId w:val="6"/>
        </w:numPr>
      </w:pPr>
      <w:r>
        <w:t>Sprint 4</w:t>
      </w:r>
    </w:p>
    <w:tbl>
      <w:tblPr>
        <w:tblStyle w:val="TableGrid"/>
        <w:tblW w:w="0" w:type="auto"/>
        <w:tblInd w:w="720" w:type="dxa"/>
        <w:tblLook w:val="04A0" w:firstRow="1" w:lastRow="0" w:firstColumn="1" w:lastColumn="0" w:noHBand="0" w:noVBand="1"/>
      </w:tblPr>
      <w:tblGrid>
        <w:gridCol w:w="3532"/>
        <w:gridCol w:w="2494"/>
        <w:gridCol w:w="3180"/>
      </w:tblGrid>
      <w:tr w:rsidR="001108EE" w14:paraId="7DE07EFD" w14:textId="77777777" w:rsidTr="00FD3F43">
        <w:tc>
          <w:tcPr>
            <w:tcW w:w="3532" w:type="dxa"/>
            <w:shd w:val="clear" w:color="auto" w:fill="FFBD47" w:themeFill="accent2"/>
          </w:tcPr>
          <w:p w14:paraId="294897F5" w14:textId="77777777" w:rsidR="001108EE" w:rsidRDefault="001108EE" w:rsidP="001108EE">
            <w:pPr>
              <w:pStyle w:val="ListParagraph"/>
              <w:ind w:left="0"/>
            </w:pPr>
            <w:r>
              <w:t>Activities</w:t>
            </w:r>
          </w:p>
        </w:tc>
        <w:tc>
          <w:tcPr>
            <w:tcW w:w="2494" w:type="dxa"/>
            <w:shd w:val="clear" w:color="auto" w:fill="FFBD47" w:themeFill="accent2"/>
          </w:tcPr>
          <w:p w14:paraId="057DCAE2" w14:textId="6F89A2CD" w:rsidR="001108EE" w:rsidRDefault="001108EE" w:rsidP="001108EE">
            <w:pPr>
              <w:pStyle w:val="ListParagraph"/>
              <w:ind w:left="0"/>
            </w:pPr>
            <w:r>
              <w:t>Deliverables</w:t>
            </w:r>
          </w:p>
        </w:tc>
        <w:tc>
          <w:tcPr>
            <w:tcW w:w="3180" w:type="dxa"/>
            <w:shd w:val="clear" w:color="auto" w:fill="FFBD47" w:themeFill="accent2"/>
          </w:tcPr>
          <w:p w14:paraId="60FA501E" w14:textId="320FF4C9" w:rsidR="001108EE" w:rsidRDefault="001108EE" w:rsidP="001108EE">
            <w:pPr>
              <w:pStyle w:val="ListParagraph"/>
              <w:ind w:left="0"/>
            </w:pPr>
            <w:r>
              <w:t>Date</w:t>
            </w:r>
          </w:p>
        </w:tc>
      </w:tr>
      <w:tr w:rsidR="001108EE" w14:paraId="20B5DB63" w14:textId="77777777" w:rsidTr="00FD3F43">
        <w:tc>
          <w:tcPr>
            <w:tcW w:w="3532" w:type="dxa"/>
          </w:tcPr>
          <w:p w14:paraId="2874A5ED" w14:textId="77777777" w:rsidR="001108EE" w:rsidRDefault="001108EE" w:rsidP="001108EE">
            <w:pPr>
              <w:pStyle w:val="ListParagraph"/>
              <w:ind w:left="0"/>
            </w:pPr>
            <w:r>
              <w:t>Updated documentation</w:t>
            </w:r>
          </w:p>
        </w:tc>
        <w:tc>
          <w:tcPr>
            <w:tcW w:w="2494" w:type="dxa"/>
          </w:tcPr>
          <w:p w14:paraId="479ED044" w14:textId="2768C76E" w:rsidR="001108EE" w:rsidRDefault="00FA5E4F" w:rsidP="001108EE">
            <w:pPr>
              <w:pStyle w:val="ListParagraph"/>
              <w:ind w:left="0"/>
            </w:pPr>
            <w:r>
              <w:t>Project plan</w:t>
            </w:r>
          </w:p>
        </w:tc>
        <w:tc>
          <w:tcPr>
            <w:tcW w:w="3180" w:type="dxa"/>
          </w:tcPr>
          <w:p w14:paraId="1E0E2BDF" w14:textId="45DCEDE2" w:rsidR="001108EE" w:rsidRDefault="001108EE" w:rsidP="001108EE">
            <w:pPr>
              <w:pStyle w:val="ListParagraph"/>
              <w:ind w:left="0"/>
            </w:pPr>
            <w:r>
              <w:t>25.11.2022</w:t>
            </w:r>
          </w:p>
        </w:tc>
      </w:tr>
      <w:tr w:rsidR="001108EE" w14:paraId="23BB97F3" w14:textId="77777777" w:rsidTr="00FD3F43">
        <w:tc>
          <w:tcPr>
            <w:tcW w:w="3532" w:type="dxa"/>
          </w:tcPr>
          <w:p w14:paraId="7BAE227A" w14:textId="0ACE3265" w:rsidR="001108EE" w:rsidRDefault="001108EE" w:rsidP="001108EE">
            <w:pPr>
              <w:pStyle w:val="ListParagraph"/>
              <w:ind w:left="0"/>
            </w:pPr>
            <w:r>
              <w:t>Design document version 3</w:t>
            </w:r>
          </w:p>
        </w:tc>
        <w:tc>
          <w:tcPr>
            <w:tcW w:w="2494" w:type="dxa"/>
          </w:tcPr>
          <w:p w14:paraId="0A1DCE16" w14:textId="4BF499D2" w:rsidR="001108EE" w:rsidRDefault="00FA5E4F" w:rsidP="001108EE">
            <w:pPr>
              <w:pStyle w:val="ListParagraph"/>
              <w:ind w:left="0"/>
            </w:pPr>
            <w:r>
              <w:t>Design document v3</w:t>
            </w:r>
          </w:p>
        </w:tc>
        <w:tc>
          <w:tcPr>
            <w:tcW w:w="3180" w:type="dxa"/>
          </w:tcPr>
          <w:p w14:paraId="626DA764" w14:textId="32A8A063" w:rsidR="001108EE" w:rsidRDefault="001108EE" w:rsidP="001108EE">
            <w:pPr>
              <w:pStyle w:val="ListParagraph"/>
              <w:ind w:left="0"/>
            </w:pPr>
            <w:r>
              <w:t>25.11.2022</w:t>
            </w:r>
          </w:p>
        </w:tc>
      </w:tr>
      <w:tr w:rsidR="001108EE" w14:paraId="6AD09727" w14:textId="77777777" w:rsidTr="00FD3F43">
        <w:tc>
          <w:tcPr>
            <w:tcW w:w="3532" w:type="dxa"/>
          </w:tcPr>
          <w:p w14:paraId="6EC0F8FA" w14:textId="2D8E0AE2" w:rsidR="001108EE" w:rsidRDefault="001108EE" w:rsidP="001108EE">
            <w:pPr>
              <w:pStyle w:val="ListParagraph"/>
              <w:ind w:left="0"/>
            </w:pPr>
            <w:r>
              <w:t>1</w:t>
            </w:r>
            <w:r w:rsidRPr="00EE3290">
              <w:rPr>
                <w:vertAlign w:val="superscript"/>
              </w:rPr>
              <w:t>st</w:t>
            </w:r>
            <w:r>
              <w:t xml:space="preserve"> release version</w:t>
            </w:r>
          </w:p>
        </w:tc>
        <w:tc>
          <w:tcPr>
            <w:tcW w:w="2494" w:type="dxa"/>
          </w:tcPr>
          <w:p w14:paraId="72064821" w14:textId="234BAC92" w:rsidR="001108EE" w:rsidRDefault="00FA5E4F" w:rsidP="001108EE">
            <w:pPr>
              <w:pStyle w:val="ListParagraph"/>
              <w:ind w:left="0"/>
            </w:pPr>
            <w:proofErr w:type="spellStart"/>
            <w:r>
              <w:t>CarShop</w:t>
            </w:r>
            <w:proofErr w:type="spellEnd"/>
            <w:r>
              <w:t xml:space="preserve"> Application v1</w:t>
            </w:r>
          </w:p>
        </w:tc>
        <w:tc>
          <w:tcPr>
            <w:tcW w:w="3180" w:type="dxa"/>
          </w:tcPr>
          <w:p w14:paraId="7C1C7565" w14:textId="3477C67C" w:rsidR="001108EE" w:rsidRDefault="001108EE" w:rsidP="001108EE">
            <w:pPr>
              <w:pStyle w:val="ListParagraph"/>
              <w:ind w:left="0"/>
            </w:pPr>
            <w:r>
              <w:t>25.11.2022</w:t>
            </w:r>
          </w:p>
        </w:tc>
      </w:tr>
      <w:tr w:rsidR="001108EE" w14:paraId="7BA65E5C" w14:textId="77777777" w:rsidTr="00FD3F43">
        <w:tc>
          <w:tcPr>
            <w:tcW w:w="3532" w:type="dxa"/>
          </w:tcPr>
          <w:p w14:paraId="5F43AFEC" w14:textId="0710ABDA" w:rsidR="001108EE" w:rsidRDefault="001108EE" w:rsidP="001108EE">
            <w:pPr>
              <w:pStyle w:val="ListParagraph"/>
              <w:ind w:left="0"/>
            </w:pPr>
            <w:proofErr w:type="spellStart"/>
            <w:r w:rsidRPr="00EE3290">
              <w:t>Sonarqube</w:t>
            </w:r>
            <w:proofErr w:type="spellEnd"/>
            <w:r w:rsidRPr="00EE3290">
              <w:t xml:space="preserve"> screenshot/report pre-post</w:t>
            </w:r>
          </w:p>
        </w:tc>
        <w:tc>
          <w:tcPr>
            <w:tcW w:w="2494" w:type="dxa"/>
          </w:tcPr>
          <w:p w14:paraId="79937E76" w14:textId="65434C04" w:rsidR="001108EE" w:rsidRDefault="00FA5E4F" w:rsidP="001108EE">
            <w:pPr>
              <w:pStyle w:val="ListParagraph"/>
              <w:ind w:left="0"/>
            </w:pPr>
            <w:r>
              <w:t>Screenshot</w:t>
            </w:r>
          </w:p>
        </w:tc>
        <w:tc>
          <w:tcPr>
            <w:tcW w:w="3180" w:type="dxa"/>
          </w:tcPr>
          <w:p w14:paraId="42C0DB35" w14:textId="760A05F5" w:rsidR="001108EE" w:rsidRDefault="001108EE" w:rsidP="001108EE">
            <w:pPr>
              <w:pStyle w:val="ListParagraph"/>
              <w:ind w:left="0"/>
            </w:pPr>
            <w:r>
              <w:t>25.11.2022</w:t>
            </w:r>
          </w:p>
        </w:tc>
      </w:tr>
      <w:tr w:rsidR="001108EE" w14:paraId="5498797F" w14:textId="77777777" w:rsidTr="00FD3F43">
        <w:tc>
          <w:tcPr>
            <w:tcW w:w="3532" w:type="dxa"/>
          </w:tcPr>
          <w:p w14:paraId="387EF505" w14:textId="799B3370" w:rsidR="001108EE" w:rsidRDefault="001108EE" w:rsidP="001108EE">
            <w:pPr>
              <w:pStyle w:val="ListParagraph"/>
              <w:ind w:left="0"/>
            </w:pPr>
            <w:r w:rsidRPr="00EE3290">
              <w:t>UX feedback report</w:t>
            </w:r>
          </w:p>
        </w:tc>
        <w:tc>
          <w:tcPr>
            <w:tcW w:w="2494" w:type="dxa"/>
          </w:tcPr>
          <w:p w14:paraId="5F05B9A5" w14:textId="6050B024" w:rsidR="001108EE" w:rsidRDefault="00FA5E4F" w:rsidP="001108EE">
            <w:pPr>
              <w:pStyle w:val="ListParagraph"/>
              <w:ind w:left="0"/>
            </w:pPr>
            <w:r>
              <w:t>UX feedback report</w:t>
            </w:r>
          </w:p>
        </w:tc>
        <w:tc>
          <w:tcPr>
            <w:tcW w:w="3180" w:type="dxa"/>
          </w:tcPr>
          <w:p w14:paraId="798A958F" w14:textId="2A677BD1" w:rsidR="001108EE" w:rsidRDefault="001108EE" w:rsidP="001108EE">
            <w:pPr>
              <w:pStyle w:val="ListParagraph"/>
              <w:ind w:left="0"/>
            </w:pPr>
            <w:r>
              <w:t>25.11.2022</w:t>
            </w:r>
          </w:p>
        </w:tc>
      </w:tr>
    </w:tbl>
    <w:p w14:paraId="6396CAA0" w14:textId="0BBCFF9E" w:rsidR="00EE3290" w:rsidRDefault="00EE3290" w:rsidP="00E5478E">
      <w:pPr>
        <w:ind w:left="720"/>
      </w:pPr>
    </w:p>
    <w:p w14:paraId="6CA70DB0" w14:textId="5FC5091B" w:rsidR="00E34587" w:rsidRDefault="00E34587" w:rsidP="00E5478E">
      <w:pPr>
        <w:ind w:left="720"/>
      </w:pPr>
    </w:p>
    <w:p w14:paraId="24FB2781" w14:textId="77777777" w:rsidR="00E34587" w:rsidRDefault="00E34587" w:rsidP="00E5478E">
      <w:pPr>
        <w:ind w:left="720"/>
      </w:pPr>
    </w:p>
    <w:p w14:paraId="0529946C" w14:textId="7D8B245A" w:rsidR="00C13922" w:rsidRDefault="00C13922" w:rsidP="00C13922">
      <w:pPr>
        <w:pStyle w:val="ListParagraph"/>
        <w:numPr>
          <w:ilvl w:val="0"/>
          <w:numId w:val="6"/>
        </w:numPr>
      </w:pPr>
      <w:r>
        <w:t>Sprint 5</w:t>
      </w:r>
    </w:p>
    <w:tbl>
      <w:tblPr>
        <w:tblStyle w:val="TableGrid"/>
        <w:tblW w:w="0" w:type="auto"/>
        <w:tblInd w:w="720" w:type="dxa"/>
        <w:tblLook w:val="04A0" w:firstRow="1" w:lastRow="0" w:firstColumn="1" w:lastColumn="0" w:noHBand="0" w:noVBand="1"/>
      </w:tblPr>
      <w:tblGrid>
        <w:gridCol w:w="3412"/>
        <w:gridCol w:w="2566"/>
        <w:gridCol w:w="3228"/>
      </w:tblGrid>
      <w:tr w:rsidR="001108EE" w14:paraId="4F6BF4F7" w14:textId="77777777" w:rsidTr="00FD3F43">
        <w:tc>
          <w:tcPr>
            <w:tcW w:w="3412" w:type="dxa"/>
            <w:shd w:val="clear" w:color="auto" w:fill="FFBD47" w:themeFill="accent2"/>
          </w:tcPr>
          <w:p w14:paraId="272FB39A" w14:textId="77777777" w:rsidR="001108EE" w:rsidRDefault="001108EE" w:rsidP="001108EE">
            <w:pPr>
              <w:pStyle w:val="ListParagraph"/>
              <w:ind w:left="0"/>
            </w:pPr>
            <w:r>
              <w:t>Activities</w:t>
            </w:r>
          </w:p>
        </w:tc>
        <w:tc>
          <w:tcPr>
            <w:tcW w:w="2566" w:type="dxa"/>
            <w:shd w:val="clear" w:color="auto" w:fill="FFBD47" w:themeFill="accent2"/>
          </w:tcPr>
          <w:p w14:paraId="0E713153" w14:textId="0E378CE9" w:rsidR="001108EE" w:rsidRDefault="001108EE" w:rsidP="001108EE">
            <w:pPr>
              <w:pStyle w:val="ListParagraph"/>
              <w:ind w:left="0"/>
            </w:pPr>
            <w:r>
              <w:t>Deliverables</w:t>
            </w:r>
          </w:p>
        </w:tc>
        <w:tc>
          <w:tcPr>
            <w:tcW w:w="3228" w:type="dxa"/>
            <w:shd w:val="clear" w:color="auto" w:fill="FFBD47" w:themeFill="accent2"/>
          </w:tcPr>
          <w:p w14:paraId="6C09CF8B" w14:textId="66BA91A3" w:rsidR="001108EE" w:rsidRDefault="001108EE" w:rsidP="001108EE">
            <w:pPr>
              <w:pStyle w:val="ListParagraph"/>
              <w:ind w:left="0"/>
            </w:pPr>
            <w:r>
              <w:t>Date</w:t>
            </w:r>
          </w:p>
        </w:tc>
      </w:tr>
      <w:tr w:rsidR="001108EE" w14:paraId="3B96514C" w14:textId="77777777" w:rsidTr="00FD3F43">
        <w:tc>
          <w:tcPr>
            <w:tcW w:w="3412" w:type="dxa"/>
          </w:tcPr>
          <w:p w14:paraId="7BA1901A" w14:textId="77777777" w:rsidR="001108EE" w:rsidRDefault="001108EE" w:rsidP="001108EE">
            <w:pPr>
              <w:pStyle w:val="ListParagraph"/>
              <w:ind w:left="0"/>
            </w:pPr>
            <w:r>
              <w:t>Updated documentation</w:t>
            </w:r>
          </w:p>
        </w:tc>
        <w:tc>
          <w:tcPr>
            <w:tcW w:w="2566" w:type="dxa"/>
          </w:tcPr>
          <w:p w14:paraId="237439F5" w14:textId="01B97365" w:rsidR="001108EE" w:rsidRDefault="00AC1350" w:rsidP="001108EE">
            <w:pPr>
              <w:pStyle w:val="ListParagraph"/>
              <w:ind w:left="0"/>
            </w:pPr>
            <w:r>
              <w:t>Project Plan</w:t>
            </w:r>
          </w:p>
        </w:tc>
        <w:tc>
          <w:tcPr>
            <w:tcW w:w="3228" w:type="dxa"/>
          </w:tcPr>
          <w:p w14:paraId="002236A0" w14:textId="277DE2D8" w:rsidR="001108EE" w:rsidRDefault="001108EE" w:rsidP="001108EE">
            <w:pPr>
              <w:pStyle w:val="ListParagraph"/>
              <w:ind w:left="0"/>
            </w:pPr>
            <w:r>
              <w:t>16.12.2022</w:t>
            </w:r>
          </w:p>
        </w:tc>
      </w:tr>
      <w:tr w:rsidR="001108EE" w14:paraId="6FEABC2F" w14:textId="77777777" w:rsidTr="00FD3F43">
        <w:tc>
          <w:tcPr>
            <w:tcW w:w="3412" w:type="dxa"/>
          </w:tcPr>
          <w:p w14:paraId="10B99ACB" w14:textId="618CD4A9" w:rsidR="001108EE" w:rsidRDefault="001108EE" w:rsidP="001108EE">
            <w:pPr>
              <w:pStyle w:val="ListParagraph"/>
              <w:ind w:left="0"/>
            </w:pPr>
            <w:r>
              <w:lastRenderedPageBreak/>
              <w:t>Final design document</w:t>
            </w:r>
          </w:p>
        </w:tc>
        <w:tc>
          <w:tcPr>
            <w:tcW w:w="2566" w:type="dxa"/>
          </w:tcPr>
          <w:p w14:paraId="017A1171" w14:textId="4863A312" w:rsidR="001108EE" w:rsidRDefault="00AC1350" w:rsidP="001108EE">
            <w:pPr>
              <w:pStyle w:val="ListParagraph"/>
              <w:ind w:left="0"/>
            </w:pPr>
            <w:r>
              <w:t>Design document v4</w:t>
            </w:r>
          </w:p>
        </w:tc>
        <w:tc>
          <w:tcPr>
            <w:tcW w:w="3228" w:type="dxa"/>
          </w:tcPr>
          <w:p w14:paraId="3B7418DD" w14:textId="3CE03C67" w:rsidR="001108EE" w:rsidRDefault="001108EE" w:rsidP="001108EE">
            <w:pPr>
              <w:pStyle w:val="ListParagraph"/>
              <w:ind w:left="0"/>
            </w:pPr>
            <w:r>
              <w:t>16.12.2022</w:t>
            </w:r>
          </w:p>
        </w:tc>
      </w:tr>
      <w:tr w:rsidR="001108EE" w14:paraId="1CBCFCBE" w14:textId="77777777" w:rsidTr="00FD3F43">
        <w:tc>
          <w:tcPr>
            <w:tcW w:w="3412" w:type="dxa"/>
          </w:tcPr>
          <w:p w14:paraId="1B42587A" w14:textId="4D854BAB" w:rsidR="001108EE" w:rsidRDefault="001108EE" w:rsidP="001108EE">
            <w:pPr>
              <w:pStyle w:val="ListParagraph"/>
              <w:ind w:left="0"/>
            </w:pPr>
            <w:r>
              <w:t>2</w:t>
            </w:r>
            <w:r w:rsidRPr="00C13922">
              <w:rPr>
                <w:vertAlign w:val="superscript"/>
              </w:rPr>
              <w:t>nd</w:t>
            </w:r>
            <w:r>
              <w:t xml:space="preserve"> release version</w:t>
            </w:r>
          </w:p>
        </w:tc>
        <w:tc>
          <w:tcPr>
            <w:tcW w:w="2566" w:type="dxa"/>
          </w:tcPr>
          <w:p w14:paraId="4E97DF45" w14:textId="18B561B1" w:rsidR="001108EE" w:rsidRDefault="00093901" w:rsidP="001108EE">
            <w:pPr>
              <w:pStyle w:val="ListParagraph"/>
              <w:ind w:left="0"/>
            </w:pPr>
            <w:proofErr w:type="spellStart"/>
            <w:r>
              <w:t>CarShop</w:t>
            </w:r>
            <w:proofErr w:type="spellEnd"/>
            <w:r>
              <w:t xml:space="preserve"> Application v2</w:t>
            </w:r>
          </w:p>
        </w:tc>
        <w:tc>
          <w:tcPr>
            <w:tcW w:w="3228" w:type="dxa"/>
          </w:tcPr>
          <w:p w14:paraId="5B490E78" w14:textId="42FBBD3F" w:rsidR="001108EE" w:rsidRDefault="001108EE" w:rsidP="001108EE">
            <w:pPr>
              <w:pStyle w:val="ListParagraph"/>
              <w:ind w:left="0"/>
            </w:pPr>
            <w:r>
              <w:t>16.12.2022</w:t>
            </w:r>
          </w:p>
        </w:tc>
      </w:tr>
      <w:tr w:rsidR="001108EE" w14:paraId="3825EB9C" w14:textId="77777777" w:rsidTr="00FD3F43">
        <w:tc>
          <w:tcPr>
            <w:tcW w:w="3412" w:type="dxa"/>
          </w:tcPr>
          <w:p w14:paraId="1938D520" w14:textId="669B74A5" w:rsidR="001108EE" w:rsidRDefault="001108EE" w:rsidP="001108EE">
            <w:pPr>
              <w:pStyle w:val="ListParagraph"/>
              <w:ind w:left="0"/>
            </w:pPr>
            <w:r>
              <w:t>Security report</w:t>
            </w:r>
          </w:p>
        </w:tc>
        <w:tc>
          <w:tcPr>
            <w:tcW w:w="2566" w:type="dxa"/>
          </w:tcPr>
          <w:p w14:paraId="1C7A1BFA" w14:textId="08DE33EE" w:rsidR="001108EE" w:rsidRDefault="00093901" w:rsidP="001108EE">
            <w:pPr>
              <w:pStyle w:val="ListParagraph"/>
              <w:ind w:left="0"/>
            </w:pPr>
            <w:r>
              <w:t>Security report document</w:t>
            </w:r>
          </w:p>
        </w:tc>
        <w:tc>
          <w:tcPr>
            <w:tcW w:w="3228" w:type="dxa"/>
          </w:tcPr>
          <w:p w14:paraId="3454E6C5" w14:textId="335D4703" w:rsidR="001108EE" w:rsidRDefault="001108EE" w:rsidP="001108EE">
            <w:pPr>
              <w:pStyle w:val="ListParagraph"/>
              <w:ind w:left="0"/>
            </w:pPr>
            <w:r>
              <w:t>16.12.2022</w:t>
            </w:r>
          </w:p>
        </w:tc>
      </w:tr>
      <w:tr w:rsidR="001108EE" w14:paraId="4DF499C4" w14:textId="77777777" w:rsidTr="00FD3F43">
        <w:tc>
          <w:tcPr>
            <w:tcW w:w="3412" w:type="dxa"/>
          </w:tcPr>
          <w:p w14:paraId="21CC838F" w14:textId="251B3B17" w:rsidR="001108EE" w:rsidRDefault="001108EE" w:rsidP="001108EE">
            <w:pPr>
              <w:pStyle w:val="ListParagraph"/>
              <w:ind w:left="0"/>
            </w:pPr>
            <w:r>
              <w:t>P</w:t>
            </w:r>
            <w:r w:rsidRPr="00C13922">
              <w:t xml:space="preserve">roduct and sprint backlogs </w:t>
            </w:r>
          </w:p>
        </w:tc>
        <w:tc>
          <w:tcPr>
            <w:tcW w:w="2566" w:type="dxa"/>
          </w:tcPr>
          <w:p w14:paraId="18C862D7" w14:textId="40DC8A30" w:rsidR="001108EE" w:rsidRDefault="00093901" w:rsidP="001108EE">
            <w:pPr>
              <w:pStyle w:val="ListParagraph"/>
              <w:ind w:left="0"/>
            </w:pPr>
            <w:r>
              <w:t>Backlog</w:t>
            </w:r>
          </w:p>
        </w:tc>
        <w:tc>
          <w:tcPr>
            <w:tcW w:w="3228" w:type="dxa"/>
          </w:tcPr>
          <w:p w14:paraId="3DDFCE28" w14:textId="13901027" w:rsidR="001108EE" w:rsidRDefault="001108EE" w:rsidP="001108EE">
            <w:pPr>
              <w:pStyle w:val="ListParagraph"/>
              <w:ind w:left="0"/>
            </w:pPr>
            <w:r>
              <w:t>16.12.2022</w:t>
            </w:r>
          </w:p>
        </w:tc>
      </w:tr>
      <w:tr w:rsidR="001108EE" w14:paraId="4CE63DDB" w14:textId="77777777" w:rsidTr="00FD3F43">
        <w:tc>
          <w:tcPr>
            <w:tcW w:w="3412" w:type="dxa"/>
          </w:tcPr>
          <w:p w14:paraId="2ED6B054" w14:textId="6BA5BE63" w:rsidR="001108EE" w:rsidRDefault="001108EE" w:rsidP="001108EE">
            <w:pPr>
              <w:pStyle w:val="ListParagraph"/>
              <w:ind w:left="0"/>
            </w:pPr>
            <w:proofErr w:type="spellStart"/>
            <w:r w:rsidRPr="00307F09">
              <w:t>Websockets</w:t>
            </w:r>
            <w:proofErr w:type="spellEnd"/>
          </w:p>
        </w:tc>
        <w:tc>
          <w:tcPr>
            <w:tcW w:w="2566" w:type="dxa"/>
          </w:tcPr>
          <w:p w14:paraId="343746D4" w14:textId="3D56CE95" w:rsidR="001108EE" w:rsidRDefault="00093901" w:rsidP="001108EE">
            <w:pPr>
              <w:pStyle w:val="ListParagraph"/>
              <w:ind w:left="0"/>
            </w:pPr>
            <w:proofErr w:type="spellStart"/>
            <w:r>
              <w:t>Websockets</w:t>
            </w:r>
            <w:proofErr w:type="spellEnd"/>
            <w:r>
              <w:t xml:space="preserve"> implemented in application</w:t>
            </w:r>
          </w:p>
        </w:tc>
        <w:tc>
          <w:tcPr>
            <w:tcW w:w="3228" w:type="dxa"/>
          </w:tcPr>
          <w:p w14:paraId="7D374886" w14:textId="5B4D0149" w:rsidR="001108EE" w:rsidRDefault="001108EE" w:rsidP="001108EE">
            <w:pPr>
              <w:pStyle w:val="ListParagraph"/>
              <w:ind w:left="0"/>
            </w:pPr>
            <w:r>
              <w:t>16.12.2022</w:t>
            </w:r>
          </w:p>
        </w:tc>
      </w:tr>
    </w:tbl>
    <w:p w14:paraId="6BADC9F4" w14:textId="549D7AF4" w:rsidR="00C13922" w:rsidRDefault="00C13922" w:rsidP="00E5478E">
      <w:pPr>
        <w:ind w:left="720"/>
      </w:pPr>
    </w:p>
    <w:p w14:paraId="0D59EBC5" w14:textId="55CC3394" w:rsidR="003D2904" w:rsidRDefault="003D2904" w:rsidP="003D2904">
      <w:pPr>
        <w:pStyle w:val="ListParagraph"/>
        <w:numPr>
          <w:ilvl w:val="0"/>
          <w:numId w:val="6"/>
        </w:numPr>
      </w:pPr>
      <w:r>
        <w:t>Sprint 6</w:t>
      </w:r>
    </w:p>
    <w:tbl>
      <w:tblPr>
        <w:tblStyle w:val="TableGrid"/>
        <w:tblW w:w="0" w:type="auto"/>
        <w:tblInd w:w="720" w:type="dxa"/>
        <w:tblLook w:val="04A0" w:firstRow="1" w:lastRow="0" w:firstColumn="1" w:lastColumn="0" w:noHBand="0" w:noVBand="1"/>
      </w:tblPr>
      <w:tblGrid>
        <w:gridCol w:w="3412"/>
        <w:gridCol w:w="2566"/>
        <w:gridCol w:w="3228"/>
      </w:tblGrid>
      <w:tr w:rsidR="001108EE" w14:paraId="3819AD1A" w14:textId="77777777" w:rsidTr="00FD3F43">
        <w:tc>
          <w:tcPr>
            <w:tcW w:w="3412" w:type="dxa"/>
            <w:shd w:val="clear" w:color="auto" w:fill="FFBD47" w:themeFill="accent2"/>
          </w:tcPr>
          <w:p w14:paraId="4DB694E5" w14:textId="77777777" w:rsidR="001108EE" w:rsidRDefault="001108EE" w:rsidP="001108EE">
            <w:pPr>
              <w:pStyle w:val="ListParagraph"/>
              <w:ind w:left="0"/>
            </w:pPr>
            <w:r>
              <w:t>Activities</w:t>
            </w:r>
          </w:p>
        </w:tc>
        <w:tc>
          <w:tcPr>
            <w:tcW w:w="2566" w:type="dxa"/>
            <w:shd w:val="clear" w:color="auto" w:fill="FFBD47" w:themeFill="accent2"/>
          </w:tcPr>
          <w:p w14:paraId="4607E11A" w14:textId="042572A2" w:rsidR="001108EE" w:rsidRDefault="001108EE" w:rsidP="001108EE">
            <w:pPr>
              <w:pStyle w:val="ListParagraph"/>
              <w:ind w:left="0"/>
            </w:pPr>
            <w:r>
              <w:t>Deliverables</w:t>
            </w:r>
          </w:p>
        </w:tc>
        <w:tc>
          <w:tcPr>
            <w:tcW w:w="3228" w:type="dxa"/>
            <w:shd w:val="clear" w:color="auto" w:fill="FFBD47" w:themeFill="accent2"/>
          </w:tcPr>
          <w:p w14:paraId="707AF519" w14:textId="5FEAA4D6" w:rsidR="001108EE" w:rsidRDefault="001108EE" w:rsidP="001108EE">
            <w:pPr>
              <w:pStyle w:val="ListParagraph"/>
              <w:ind w:left="0"/>
            </w:pPr>
            <w:r>
              <w:t>Date</w:t>
            </w:r>
          </w:p>
        </w:tc>
      </w:tr>
      <w:tr w:rsidR="001108EE" w14:paraId="17083B03" w14:textId="77777777" w:rsidTr="00FD3F43">
        <w:tc>
          <w:tcPr>
            <w:tcW w:w="3412" w:type="dxa"/>
          </w:tcPr>
          <w:p w14:paraId="4C12A360" w14:textId="69FDB0DA" w:rsidR="001108EE" w:rsidRDefault="001108EE" w:rsidP="001108EE">
            <w:pPr>
              <w:pStyle w:val="ListParagraph"/>
              <w:ind w:left="0"/>
            </w:pPr>
            <w:r>
              <w:t>Final documentation</w:t>
            </w:r>
          </w:p>
        </w:tc>
        <w:tc>
          <w:tcPr>
            <w:tcW w:w="2566" w:type="dxa"/>
          </w:tcPr>
          <w:p w14:paraId="19552860" w14:textId="394634BD" w:rsidR="001108EE" w:rsidRDefault="008D77CB" w:rsidP="001108EE">
            <w:pPr>
              <w:pStyle w:val="ListParagraph"/>
              <w:ind w:left="0"/>
            </w:pPr>
            <w:r>
              <w:t>Project Plan</w:t>
            </w:r>
          </w:p>
        </w:tc>
        <w:tc>
          <w:tcPr>
            <w:tcW w:w="3228" w:type="dxa"/>
          </w:tcPr>
          <w:p w14:paraId="0212670E" w14:textId="37537FA8" w:rsidR="001108EE" w:rsidRDefault="001108EE" w:rsidP="001108EE">
            <w:pPr>
              <w:pStyle w:val="ListParagraph"/>
              <w:ind w:left="0"/>
            </w:pPr>
            <w:r>
              <w:t>13.01.2023</w:t>
            </w:r>
          </w:p>
        </w:tc>
      </w:tr>
      <w:tr w:rsidR="001108EE" w14:paraId="5B97B309" w14:textId="77777777" w:rsidTr="00FD3F43">
        <w:tc>
          <w:tcPr>
            <w:tcW w:w="3412" w:type="dxa"/>
          </w:tcPr>
          <w:p w14:paraId="31CC9B0A" w14:textId="77777777" w:rsidR="001108EE" w:rsidRDefault="001108EE" w:rsidP="001108EE">
            <w:pPr>
              <w:pStyle w:val="ListParagraph"/>
              <w:ind w:left="0"/>
            </w:pPr>
            <w:r>
              <w:t>Final design document</w:t>
            </w:r>
          </w:p>
        </w:tc>
        <w:tc>
          <w:tcPr>
            <w:tcW w:w="2566" w:type="dxa"/>
          </w:tcPr>
          <w:p w14:paraId="147CCA27" w14:textId="5201D9D4" w:rsidR="001108EE" w:rsidRDefault="008D77CB" w:rsidP="001108EE">
            <w:pPr>
              <w:pStyle w:val="ListParagraph"/>
              <w:ind w:left="0"/>
            </w:pPr>
            <w:r>
              <w:t>Design document – final version</w:t>
            </w:r>
          </w:p>
        </w:tc>
        <w:tc>
          <w:tcPr>
            <w:tcW w:w="3228" w:type="dxa"/>
          </w:tcPr>
          <w:p w14:paraId="11649AEA" w14:textId="72FAA444" w:rsidR="001108EE" w:rsidRDefault="001108EE" w:rsidP="001108EE">
            <w:pPr>
              <w:pStyle w:val="ListParagraph"/>
              <w:ind w:left="0"/>
            </w:pPr>
            <w:r>
              <w:t>13.01.2023</w:t>
            </w:r>
          </w:p>
        </w:tc>
      </w:tr>
      <w:tr w:rsidR="001108EE" w14:paraId="473242B2" w14:textId="77777777" w:rsidTr="00FD3F43">
        <w:tc>
          <w:tcPr>
            <w:tcW w:w="3412" w:type="dxa"/>
          </w:tcPr>
          <w:p w14:paraId="65BC4AAA" w14:textId="6B917574" w:rsidR="001108EE" w:rsidRDefault="001108EE" w:rsidP="001108EE">
            <w:pPr>
              <w:pStyle w:val="ListParagraph"/>
              <w:ind w:left="0"/>
            </w:pPr>
            <w:r>
              <w:t>Final release version</w:t>
            </w:r>
          </w:p>
        </w:tc>
        <w:tc>
          <w:tcPr>
            <w:tcW w:w="2566" w:type="dxa"/>
          </w:tcPr>
          <w:p w14:paraId="21864340" w14:textId="66B7E5EF" w:rsidR="001108EE" w:rsidRDefault="00030532" w:rsidP="001108EE">
            <w:pPr>
              <w:pStyle w:val="ListParagraph"/>
              <w:ind w:left="0"/>
            </w:pPr>
            <w:proofErr w:type="spellStart"/>
            <w:r>
              <w:t>CarShop</w:t>
            </w:r>
            <w:proofErr w:type="spellEnd"/>
            <w:r>
              <w:t xml:space="preserve"> Application - Release</w:t>
            </w:r>
          </w:p>
        </w:tc>
        <w:tc>
          <w:tcPr>
            <w:tcW w:w="3228" w:type="dxa"/>
          </w:tcPr>
          <w:p w14:paraId="03895944" w14:textId="126400FA" w:rsidR="001108EE" w:rsidRDefault="001108EE" w:rsidP="001108EE">
            <w:pPr>
              <w:pStyle w:val="ListParagraph"/>
              <w:ind w:left="0"/>
            </w:pPr>
            <w:r>
              <w:t>13.01.2023</w:t>
            </w:r>
          </w:p>
        </w:tc>
      </w:tr>
      <w:tr w:rsidR="001108EE" w14:paraId="5A61515A" w14:textId="77777777" w:rsidTr="00FD3F43">
        <w:tc>
          <w:tcPr>
            <w:tcW w:w="3412" w:type="dxa"/>
          </w:tcPr>
          <w:p w14:paraId="4BE1571D" w14:textId="77777777" w:rsidR="001108EE" w:rsidRDefault="001108EE" w:rsidP="001108EE">
            <w:pPr>
              <w:pStyle w:val="ListParagraph"/>
              <w:ind w:left="0"/>
            </w:pPr>
            <w:r>
              <w:t>P</w:t>
            </w:r>
            <w:r w:rsidRPr="00C13922">
              <w:t xml:space="preserve">roduct and sprint backlogs </w:t>
            </w:r>
          </w:p>
        </w:tc>
        <w:tc>
          <w:tcPr>
            <w:tcW w:w="2566" w:type="dxa"/>
          </w:tcPr>
          <w:p w14:paraId="31B19C23" w14:textId="7B7FAEC0" w:rsidR="001108EE" w:rsidRDefault="00030532" w:rsidP="001108EE">
            <w:pPr>
              <w:pStyle w:val="ListParagraph"/>
              <w:ind w:left="0"/>
            </w:pPr>
            <w:r>
              <w:t>Backlog</w:t>
            </w:r>
          </w:p>
        </w:tc>
        <w:tc>
          <w:tcPr>
            <w:tcW w:w="3228" w:type="dxa"/>
          </w:tcPr>
          <w:p w14:paraId="1ED7DDB6" w14:textId="36CEAC37" w:rsidR="001108EE" w:rsidRDefault="001108EE" w:rsidP="001108EE">
            <w:pPr>
              <w:pStyle w:val="ListParagraph"/>
              <w:ind w:left="0"/>
            </w:pPr>
            <w:r>
              <w:t>13.01.2023</w:t>
            </w:r>
          </w:p>
        </w:tc>
      </w:tr>
    </w:tbl>
    <w:p w14:paraId="3882CF5D" w14:textId="77777777" w:rsidR="003D2904" w:rsidRPr="00E5478E" w:rsidRDefault="003D2904" w:rsidP="00E5478E">
      <w:pPr>
        <w:ind w:left="720"/>
      </w:pPr>
    </w:p>
    <w:sectPr w:rsidR="003D2904" w:rsidRPr="00E5478E" w:rsidSect="00DF027C">
      <w:headerReference w:type="default" r:id="rId11"/>
      <w:footerReference w:type="default" r:id="rId1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7F6ED" w14:textId="77777777" w:rsidR="00C52D14" w:rsidRDefault="00C52D14">
      <w:r>
        <w:separator/>
      </w:r>
    </w:p>
    <w:p w14:paraId="2E08C408" w14:textId="77777777" w:rsidR="00C52D14" w:rsidRDefault="00C52D14"/>
  </w:endnote>
  <w:endnote w:type="continuationSeparator" w:id="0">
    <w:p w14:paraId="5B37D85F" w14:textId="77777777" w:rsidR="00C52D14" w:rsidRDefault="00C52D14">
      <w:r>
        <w:continuationSeparator/>
      </w:r>
    </w:p>
    <w:p w14:paraId="0874A715" w14:textId="77777777" w:rsidR="00C52D14" w:rsidRDefault="00C52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176869"/>
      <w:docPartObj>
        <w:docPartGallery w:val="Page Numbers (Bottom of Page)"/>
        <w:docPartUnique/>
      </w:docPartObj>
    </w:sdtPr>
    <w:sdtEndPr>
      <w:rPr>
        <w:noProof/>
      </w:rPr>
    </w:sdtEndPr>
    <w:sdtContent>
      <w:p w14:paraId="18FF8FF5" w14:textId="5413DACC" w:rsidR="00A646A5" w:rsidRDefault="00A646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7E56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28736" w14:textId="77777777" w:rsidR="00C52D14" w:rsidRDefault="00C52D14">
      <w:r>
        <w:separator/>
      </w:r>
    </w:p>
    <w:p w14:paraId="4BC9EA40" w14:textId="77777777" w:rsidR="00C52D14" w:rsidRDefault="00C52D14"/>
  </w:footnote>
  <w:footnote w:type="continuationSeparator" w:id="0">
    <w:p w14:paraId="6E42A24E" w14:textId="77777777" w:rsidR="00C52D14" w:rsidRDefault="00C52D14">
      <w:r>
        <w:continuationSeparator/>
      </w:r>
    </w:p>
    <w:p w14:paraId="0D59709E" w14:textId="77777777" w:rsidR="00C52D14" w:rsidRDefault="00C52D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505046" w:themeColor="text2"/>
        <w:left w:val="single" w:sz="36" w:space="0" w:color="505046" w:themeColor="text2"/>
        <w:bottom w:val="single" w:sz="36" w:space="0" w:color="505046" w:themeColor="text2"/>
        <w:right w:val="single" w:sz="36" w:space="0" w:color="505046" w:themeColor="text2"/>
        <w:insideH w:val="single" w:sz="36" w:space="0" w:color="505046" w:themeColor="text2"/>
        <w:insideV w:val="single" w:sz="36" w:space="0" w:color="505046" w:themeColor="text2"/>
      </w:tblBorders>
      <w:tblLook w:val="0000" w:firstRow="0" w:lastRow="0" w:firstColumn="0" w:lastColumn="0" w:noHBand="0" w:noVBand="0"/>
    </w:tblPr>
    <w:tblGrid>
      <w:gridCol w:w="9990"/>
    </w:tblGrid>
    <w:tr w:rsidR="00D077E9" w14:paraId="03503562" w14:textId="77777777" w:rsidTr="00D077E9">
      <w:trPr>
        <w:trHeight w:val="978"/>
      </w:trPr>
      <w:tc>
        <w:tcPr>
          <w:tcW w:w="9990" w:type="dxa"/>
          <w:tcBorders>
            <w:top w:val="nil"/>
            <w:left w:val="nil"/>
            <w:bottom w:val="single" w:sz="36" w:space="0" w:color="B64926" w:themeColor="accent3"/>
            <w:right w:val="nil"/>
          </w:tcBorders>
        </w:tcPr>
        <w:p w14:paraId="1F831884" w14:textId="77777777" w:rsidR="00D077E9" w:rsidRDefault="00D077E9">
          <w:pPr>
            <w:pStyle w:val="Header"/>
          </w:pPr>
        </w:p>
      </w:tc>
    </w:tr>
  </w:tbl>
  <w:p w14:paraId="371C914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F087E"/>
    <w:multiLevelType w:val="hybridMultilevel"/>
    <w:tmpl w:val="19A65D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DF617E4"/>
    <w:multiLevelType w:val="hybridMultilevel"/>
    <w:tmpl w:val="CA083FE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29602AC"/>
    <w:multiLevelType w:val="hybridMultilevel"/>
    <w:tmpl w:val="7EB2EFE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6E44364"/>
    <w:multiLevelType w:val="hybridMultilevel"/>
    <w:tmpl w:val="2326C5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AC71209"/>
    <w:multiLevelType w:val="hybridMultilevel"/>
    <w:tmpl w:val="40F215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3C869B6"/>
    <w:multiLevelType w:val="hybridMultilevel"/>
    <w:tmpl w:val="EF60BF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F133600"/>
    <w:multiLevelType w:val="hybridMultilevel"/>
    <w:tmpl w:val="3080EE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D8C6CA5"/>
    <w:multiLevelType w:val="hybridMultilevel"/>
    <w:tmpl w:val="A37A2DE0"/>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6E132C59"/>
    <w:multiLevelType w:val="hybridMultilevel"/>
    <w:tmpl w:val="1D4A19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EBB4F69"/>
    <w:multiLevelType w:val="hybridMultilevel"/>
    <w:tmpl w:val="32B0DCC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5FE5AF8"/>
    <w:multiLevelType w:val="hybridMultilevel"/>
    <w:tmpl w:val="408E0374"/>
    <w:lvl w:ilvl="0" w:tplc="0402000F">
      <w:start w:val="1"/>
      <w:numFmt w:val="decimal"/>
      <w:lvlText w:val="%1."/>
      <w:lvlJc w:val="left"/>
      <w:pPr>
        <w:ind w:left="720" w:hanging="360"/>
      </w:pPr>
      <w:rPr>
        <w:rFont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78F08A5"/>
    <w:multiLevelType w:val="hybridMultilevel"/>
    <w:tmpl w:val="088A11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187D18"/>
    <w:multiLevelType w:val="hybridMultilevel"/>
    <w:tmpl w:val="4F82B6BA"/>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num w:numId="1" w16cid:durableId="1409881675">
    <w:abstractNumId w:val="8"/>
  </w:num>
  <w:num w:numId="2" w16cid:durableId="1079248753">
    <w:abstractNumId w:val="3"/>
  </w:num>
  <w:num w:numId="3" w16cid:durableId="1695232332">
    <w:abstractNumId w:val="10"/>
  </w:num>
  <w:num w:numId="4" w16cid:durableId="523593592">
    <w:abstractNumId w:val="2"/>
  </w:num>
  <w:num w:numId="5" w16cid:durableId="1571229133">
    <w:abstractNumId w:val="0"/>
  </w:num>
  <w:num w:numId="6" w16cid:durableId="1314063857">
    <w:abstractNumId w:val="1"/>
  </w:num>
  <w:num w:numId="7" w16cid:durableId="716008983">
    <w:abstractNumId w:val="5"/>
  </w:num>
  <w:num w:numId="8" w16cid:durableId="1612082467">
    <w:abstractNumId w:val="11"/>
  </w:num>
  <w:num w:numId="9" w16cid:durableId="1321811437">
    <w:abstractNumId w:val="6"/>
  </w:num>
  <w:num w:numId="10" w16cid:durableId="1611548265">
    <w:abstractNumId w:val="12"/>
  </w:num>
  <w:num w:numId="11" w16cid:durableId="960724769">
    <w:abstractNumId w:val="7"/>
  </w:num>
  <w:num w:numId="12" w16cid:durableId="870608350">
    <w:abstractNumId w:val="9"/>
  </w:num>
  <w:num w:numId="13" w16cid:durableId="1713338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CF9"/>
    <w:rsid w:val="000205DE"/>
    <w:rsid w:val="0002482E"/>
    <w:rsid w:val="00030532"/>
    <w:rsid w:val="000320F5"/>
    <w:rsid w:val="00050324"/>
    <w:rsid w:val="00052AAD"/>
    <w:rsid w:val="000571D0"/>
    <w:rsid w:val="00093901"/>
    <w:rsid w:val="000A0150"/>
    <w:rsid w:val="000E63C9"/>
    <w:rsid w:val="001044C3"/>
    <w:rsid w:val="00106AC3"/>
    <w:rsid w:val="00106BB7"/>
    <w:rsid w:val="001108EE"/>
    <w:rsid w:val="001113EA"/>
    <w:rsid w:val="00130E9D"/>
    <w:rsid w:val="0013333C"/>
    <w:rsid w:val="00150A6D"/>
    <w:rsid w:val="00152820"/>
    <w:rsid w:val="00185B35"/>
    <w:rsid w:val="001A462E"/>
    <w:rsid w:val="001E19DC"/>
    <w:rsid w:val="001E6765"/>
    <w:rsid w:val="001F2AD8"/>
    <w:rsid w:val="001F2BC8"/>
    <w:rsid w:val="001F2F91"/>
    <w:rsid w:val="001F5F6B"/>
    <w:rsid w:val="00204BF8"/>
    <w:rsid w:val="00215383"/>
    <w:rsid w:val="00223AAB"/>
    <w:rsid w:val="00243EBC"/>
    <w:rsid w:val="00246A35"/>
    <w:rsid w:val="00284348"/>
    <w:rsid w:val="002A4A7E"/>
    <w:rsid w:val="002F51F5"/>
    <w:rsid w:val="00307F09"/>
    <w:rsid w:val="00310D8A"/>
    <w:rsid w:val="00312137"/>
    <w:rsid w:val="003173A5"/>
    <w:rsid w:val="00330359"/>
    <w:rsid w:val="00332B15"/>
    <w:rsid w:val="0033762F"/>
    <w:rsid w:val="00351EEB"/>
    <w:rsid w:val="003643C8"/>
    <w:rsid w:val="00366C7E"/>
    <w:rsid w:val="00384EA3"/>
    <w:rsid w:val="0038505A"/>
    <w:rsid w:val="00395D54"/>
    <w:rsid w:val="003A39A1"/>
    <w:rsid w:val="003A5DB7"/>
    <w:rsid w:val="003C2191"/>
    <w:rsid w:val="003C31CB"/>
    <w:rsid w:val="003D0C45"/>
    <w:rsid w:val="003D2904"/>
    <w:rsid w:val="003D3863"/>
    <w:rsid w:val="003E7566"/>
    <w:rsid w:val="003F26B2"/>
    <w:rsid w:val="00403FCB"/>
    <w:rsid w:val="004110DE"/>
    <w:rsid w:val="004153C5"/>
    <w:rsid w:val="0044085A"/>
    <w:rsid w:val="004565E8"/>
    <w:rsid w:val="00480054"/>
    <w:rsid w:val="00487D25"/>
    <w:rsid w:val="004925E6"/>
    <w:rsid w:val="00492994"/>
    <w:rsid w:val="00495367"/>
    <w:rsid w:val="004A7D79"/>
    <w:rsid w:val="004B0BCD"/>
    <w:rsid w:val="004B21A5"/>
    <w:rsid w:val="004F1138"/>
    <w:rsid w:val="004F3435"/>
    <w:rsid w:val="005025E2"/>
    <w:rsid w:val="005037F0"/>
    <w:rsid w:val="00516A86"/>
    <w:rsid w:val="005275F6"/>
    <w:rsid w:val="005349B3"/>
    <w:rsid w:val="00551917"/>
    <w:rsid w:val="00572102"/>
    <w:rsid w:val="00576C40"/>
    <w:rsid w:val="00577BD7"/>
    <w:rsid w:val="00597C98"/>
    <w:rsid w:val="005A4CAB"/>
    <w:rsid w:val="005B781C"/>
    <w:rsid w:val="005F1BB0"/>
    <w:rsid w:val="00656C4D"/>
    <w:rsid w:val="006709AE"/>
    <w:rsid w:val="00695404"/>
    <w:rsid w:val="006B6423"/>
    <w:rsid w:val="006E5716"/>
    <w:rsid w:val="00714F6B"/>
    <w:rsid w:val="00716D5A"/>
    <w:rsid w:val="00722630"/>
    <w:rsid w:val="007302B3"/>
    <w:rsid w:val="00730733"/>
    <w:rsid w:val="00730E3A"/>
    <w:rsid w:val="00736AAF"/>
    <w:rsid w:val="0074639F"/>
    <w:rsid w:val="00765B2A"/>
    <w:rsid w:val="00777269"/>
    <w:rsid w:val="00783A34"/>
    <w:rsid w:val="007840A0"/>
    <w:rsid w:val="00784FDF"/>
    <w:rsid w:val="007A09BF"/>
    <w:rsid w:val="007C6B52"/>
    <w:rsid w:val="007D16C5"/>
    <w:rsid w:val="007F355E"/>
    <w:rsid w:val="008240A6"/>
    <w:rsid w:val="00847B8D"/>
    <w:rsid w:val="00862FE4"/>
    <w:rsid w:val="0086389A"/>
    <w:rsid w:val="0087605E"/>
    <w:rsid w:val="0087649A"/>
    <w:rsid w:val="00883AA5"/>
    <w:rsid w:val="008B1FEE"/>
    <w:rsid w:val="008B6E61"/>
    <w:rsid w:val="008D07EB"/>
    <w:rsid w:val="008D2A51"/>
    <w:rsid w:val="008D77CB"/>
    <w:rsid w:val="00903C32"/>
    <w:rsid w:val="00916B16"/>
    <w:rsid w:val="009173B9"/>
    <w:rsid w:val="0093335D"/>
    <w:rsid w:val="0093613E"/>
    <w:rsid w:val="00943026"/>
    <w:rsid w:val="00966B81"/>
    <w:rsid w:val="00987AAF"/>
    <w:rsid w:val="009B0CF9"/>
    <w:rsid w:val="009C7720"/>
    <w:rsid w:val="009E1E5A"/>
    <w:rsid w:val="009F71E8"/>
    <w:rsid w:val="00A01340"/>
    <w:rsid w:val="00A06AF7"/>
    <w:rsid w:val="00A23AFA"/>
    <w:rsid w:val="00A31B3E"/>
    <w:rsid w:val="00A46757"/>
    <w:rsid w:val="00A532F3"/>
    <w:rsid w:val="00A646A5"/>
    <w:rsid w:val="00A83E0C"/>
    <w:rsid w:val="00A8489E"/>
    <w:rsid w:val="00A86138"/>
    <w:rsid w:val="00A92B36"/>
    <w:rsid w:val="00AA5FCC"/>
    <w:rsid w:val="00AC1350"/>
    <w:rsid w:val="00AC29F3"/>
    <w:rsid w:val="00AC742F"/>
    <w:rsid w:val="00AE6EBF"/>
    <w:rsid w:val="00AF6364"/>
    <w:rsid w:val="00B13F87"/>
    <w:rsid w:val="00B231E5"/>
    <w:rsid w:val="00B2560E"/>
    <w:rsid w:val="00B34EDC"/>
    <w:rsid w:val="00B508A6"/>
    <w:rsid w:val="00B70427"/>
    <w:rsid w:val="00BA3791"/>
    <w:rsid w:val="00BB36B7"/>
    <w:rsid w:val="00BC4C86"/>
    <w:rsid w:val="00BF66A3"/>
    <w:rsid w:val="00C02B87"/>
    <w:rsid w:val="00C056BA"/>
    <w:rsid w:val="00C13922"/>
    <w:rsid w:val="00C4086D"/>
    <w:rsid w:val="00C52D14"/>
    <w:rsid w:val="00C5446D"/>
    <w:rsid w:val="00C626CA"/>
    <w:rsid w:val="00CA1896"/>
    <w:rsid w:val="00CB1F81"/>
    <w:rsid w:val="00CB3A36"/>
    <w:rsid w:val="00CB5B28"/>
    <w:rsid w:val="00CF5371"/>
    <w:rsid w:val="00CF7E86"/>
    <w:rsid w:val="00D02868"/>
    <w:rsid w:val="00D0323A"/>
    <w:rsid w:val="00D0559F"/>
    <w:rsid w:val="00D07776"/>
    <w:rsid w:val="00D077E9"/>
    <w:rsid w:val="00D42CB7"/>
    <w:rsid w:val="00D53C4E"/>
    <w:rsid w:val="00D5413D"/>
    <w:rsid w:val="00D570A9"/>
    <w:rsid w:val="00D62E09"/>
    <w:rsid w:val="00D70D02"/>
    <w:rsid w:val="00D7676A"/>
    <w:rsid w:val="00D770C7"/>
    <w:rsid w:val="00D81404"/>
    <w:rsid w:val="00D86945"/>
    <w:rsid w:val="00D90290"/>
    <w:rsid w:val="00DA6FFB"/>
    <w:rsid w:val="00DD152F"/>
    <w:rsid w:val="00DE213F"/>
    <w:rsid w:val="00DF027C"/>
    <w:rsid w:val="00E00A32"/>
    <w:rsid w:val="00E22ACD"/>
    <w:rsid w:val="00E34587"/>
    <w:rsid w:val="00E53CAB"/>
    <w:rsid w:val="00E5478E"/>
    <w:rsid w:val="00E620B0"/>
    <w:rsid w:val="00E81B40"/>
    <w:rsid w:val="00E82F4B"/>
    <w:rsid w:val="00E94B5A"/>
    <w:rsid w:val="00EB33C0"/>
    <w:rsid w:val="00EE3290"/>
    <w:rsid w:val="00EF555B"/>
    <w:rsid w:val="00F027BB"/>
    <w:rsid w:val="00F11DCF"/>
    <w:rsid w:val="00F162EA"/>
    <w:rsid w:val="00F52D27"/>
    <w:rsid w:val="00F83527"/>
    <w:rsid w:val="00FA16C1"/>
    <w:rsid w:val="00FA5E4F"/>
    <w:rsid w:val="00FB22F7"/>
    <w:rsid w:val="00FB3F94"/>
    <w:rsid w:val="00FD3F43"/>
    <w:rsid w:val="00FD583F"/>
    <w:rsid w:val="00FD7488"/>
    <w:rsid w:val="00FE758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4302B"/>
  <w15:docId w15:val="{890DC1DE-6E14-4784-8C33-FCE8ACDB9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505046"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3B3B34"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505046"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505046"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3B3B34"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505046"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505046" w:themeColor="text2"/>
      <w:sz w:val="28"/>
      <w:szCs w:val="22"/>
    </w:rPr>
  </w:style>
  <w:style w:type="character" w:customStyle="1" w:styleId="EmphasisTextChar">
    <w:name w:val="Emphasis Text Char"/>
    <w:basedOn w:val="DefaultParagraphFont"/>
    <w:link w:val="EmphasisText"/>
    <w:rsid w:val="00DF027C"/>
    <w:rPr>
      <w:rFonts w:eastAsiaTheme="minorEastAsia"/>
      <w:b/>
      <w:color w:val="505046" w:themeColor="text2"/>
      <w:sz w:val="28"/>
      <w:szCs w:val="22"/>
    </w:rPr>
  </w:style>
  <w:style w:type="paragraph" w:styleId="TOCHeading">
    <w:name w:val="TOC Heading"/>
    <w:basedOn w:val="Heading1"/>
    <w:next w:val="Normal"/>
    <w:uiPriority w:val="39"/>
    <w:unhideWhenUsed/>
    <w:qFormat/>
    <w:rsid w:val="00A646A5"/>
    <w:pPr>
      <w:keepLines/>
      <w:spacing w:after="0" w:line="259" w:lineRule="auto"/>
      <w:outlineLvl w:val="9"/>
    </w:pPr>
    <w:rPr>
      <w:b w:val="0"/>
      <w:color w:val="B43412" w:themeColor="accent1" w:themeShade="BF"/>
      <w:kern w:val="0"/>
      <w:sz w:val="32"/>
    </w:rPr>
  </w:style>
  <w:style w:type="paragraph" w:styleId="TOC1">
    <w:name w:val="toc 1"/>
    <w:basedOn w:val="Normal"/>
    <w:next w:val="Normal"/>
    <w:autoRedefine/>
    <w:uiPriority w:val="39"/>
    <w:unhideWhenUsed/>
    <w:rsid w:val="00A646A5"/>
    <w:pPr>
      <w:spacing w:after="100"/>
    </w:pPr>
  </w:style>
  <w:style w:type="paragraph" w:styleId="TOC2">
    <w:name w:val="toc 2"/>
    <w:basedOn w:val="Normal"/>
    <w:next w:val="Normal"/>
    <w:autoRedefine/>
    <w:uiPriority w:val="39"/>
    <w:unhideWhenUsed/>
    <w:rsid w:val="00A646A5"/>
    <w:pPr>
      <w:spacing w:after="100"/>
      <w:ind w:left="280"/>
    </w:pPr>
  </w:style>
  <w:style w:type="character" w:styleId="Hyperlink">
    <w:name w:val="Hyperlink"/>
    <w:basedOn w:val="DefaultParagraphFont"/>
    <w:uiPriority w:val="99"/>
    <w:unhideWhenUsed/>
    <w:rsid w:val="00A646A5"/>
    <w:rPr>
      <w:color w:val="CC9900" w:themeColor="hyperlink"/>
      <w:u w:val="single"/>
    </w:rPr>
  </w:style>
  <w:style w:type="paragraph" w:styleId="ListParagraph">
    <w:name w:val="List Paragraph"/>
    <w:basedOn w:val="Normal"/>
    <w:uiPriority w:val="34"/>
    <w:unhideWhenUsed/>
    <w:qFormat/>
    <w:rsid w:val="001113EA"/>
    <w:pPr>
      <w:ind w:left="720"/>
      <w:contextualSpacing/>
    </w:pPr>
  </w:style>
  <w:style w:type="paragraph" w:customStyle="1" w:styleId="Customheading1">
    <w:name w:val="Custom heading 1"/>
    <w:basedOn w:val="Heading1"/>
    <w:link w:val="Customheading1Char"/>
    <w:qFormat/>
    <w:rsid w:val="00CB1F81"/>
    <w:rPr>
      <w:sz w:val="40"/>
      <w:szCs w:val="40"/>
    </w:rPr>
  </w:style>
  <w:style w:type="character" w:customStyle="1" w:styleId="Customheading1Char">
    <w:name w:val="Custom heading 1 Char"/>
    <w:basedOn w:val="Heading1Char"/>
    <w:link w:val="Customheading1"/>
    <w:rsid w:val="00CB1F81"/>
    <w:rPr>
      <w:rFonts w:asciiTheme="majorHAnsi" w:eastAsiaTheme="majorEastAsia" w:hAnsiTheme="majorHAnsi" w:cstheme="majorBidi"/>
      <w:b/>
      <w:color w:val="3B3B34" w:themeColor="text2" w:themeShade="BF"/>
      <w:kern w:val="28"/>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mailto:m.vasilev@student.fontys.n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sho\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71168FF28D434888AF74C886EF6FDB"/>
        <w:category>
          <w:name w:val="General"/>
          <w:gallery w:val="placeholder"/>
        </w:category>
        <w:types>
          <w:type w:val="bbPlcHdr"/>
        </w:types>
        <w:behaviors>
          <w:behavior w:val="content"/>
        </w:behaviors>
        <w:guid w:val="{0A967018-5DAB-4174-A7D7-097D57E8A412}"/>
      </w:docPartPr>
      <w:docPartBody>
        <w:p w:rsidR="00BB229D" w:rsidRDefault="00000000">
          <w:pPr>
            <w:pStyle w:val="0F71168FF28D434888AF74C886EF6FD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10</w:t>
          </w:r>
          <w:r w:rsidRPr="00D86945">
            <w:rPr>
              <w:rStyle w:val="SubtitleChar"/>
              <w:b/>
            </w:rPr>
            <w:fldChar w:fldCharType="end"/>
          </w:r>
        </w:p>
      </w:docPartBody>
    </w:docPart>
    <w:docPart>
      <w:docPartPr>
        <w:name w:val="BB5E6E8593224CCBAABEF8312D7B8BFE"/>
        <w:category>
          <w:name w:val="General"/>
          <w:gallery w:val="placeholder"/>
        </w:category>
        <w:types>
          <w:type w:val="bbPlcHdr"/>
        </w:types>
        <w:behaviors>
          <w:behavior w:val="content"/>
        </w:behaviors>
        <w:guid w:val="{949DC84C-5A0D-4314-991A-E07A878555DB}"/>
      </w:docPartPr>
      <w:docPartBody>
        <w:p w:rsidR="00BB229D" w:rsidRDefault="00000000">
          <w:pPr>
            <w:pStyle w:val="BB5E6E8593224CCBAABEF8312D7B8BF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3E"/>
    <w:rsid w:val="001764CE"/>
    <w:rsid w:val="001844D7"/>
    <w:rsid w:val="001E13B0"/>
    <w:rsid w:val="00312AD0"/>
    <w:rsid w:val="00323D3E"/>
    <w:rsid w:val="00352B89"/>
    <w:rsid w:val="00376823"/>
    <w:rsid w:val="00420848"/>
    <w:rsid w:val="00560F78"/>
    <w:rsid w:val="005A5C36"/>
    <w:rsid w:val="00655F04"/>
    <w:rsid w:val="007E4965"/>
    <w:rsid w:val="00BB229D"/>
    <w:rsid w:val="00C274A9"/>
    <w:rsid w:val="00C73D43"/>
    <w:rsid w:val="00E525C2"/>
    <w:rsid w:val="00F9343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F71168FF28D434888AF74C886EF6FDB">
    <w:name w:val="0F71168FF28D434888AF74C886EF6FDB"/>
  </w:style>
  <w:style w:type="paragraph" w:customStyle="1" w:styleId="BB5E6E8593224CCBAABEF8312D7B8BFE">
    <w:name w:val="BB5E6E8593224CCBAABEF8312D7B8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Mihail Vasilev
Version – 0.8</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A6C7A4-856F-4FC6-8442-BB9DB22F5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234</TotalTime>
  <Pages>7</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Misho</dc:creator>
  <cp:keywords/>
  <cp:lastModifiedBy>Vasilev,Mihail M.D.</cp:lastModifiedBy>
  <cp:revision>186</cp:revision>
  <cp:lastPrinted>2006-08-01T17:47:00Z</cp:lastPrinted>
  <dcterms:created xsi:type="dcterms:W3CDTF">2022-09-10T13:08:00Z</dcterms:created>
  <dcterms:modified xsi:type="dcterms:W3CDTF">2023-01-15T12:45:00Z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